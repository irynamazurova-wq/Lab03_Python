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DBCB1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  <w:r w:rsidRPr="00B903B7">
        <w:rPr>
          <w:sz w:val="28"/>
          <w:szCs w:val="28"/>
        </w:rPr>
        <w:t>Міністер</w:t>
      </w:r>
      <w:r>
        <w:rPr>
          <w:sz w:val="28"/>
          <w:szCs w:val="28"/>
        </w:rPr>
        <w:t>с</w:t>
      </w:r>
      <w:r w:rsidRPr="00B903B7">
        <w:rPr>
          <w:sz w:val="28"/>
          <w:szCs w:val="28"/>
        </w:rPr>
        <w:t>тво освіти і науки України</w:t>
      </w:r>
    </w:p>
    <w:p w14:paraId="149CB762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  <w:r w:rsidRPr="00B903B7">
        <w:rPr>
          <w:sz w:val="28"/>
          <w:szCs w:val="28"/>
        </w:rPr>
        <w:t xml:space="preserve">Державний університет </w:t>
      </w:r>
      <w:r w:rsidR="00F152CF">
        <w:rPr>
          <w:sz w:val="28"/>
          <w:szCs w:val="28"/>
        </w:rPr>
        <w:t>,,</w:t>
      </w:r>
      <w:r w:rsidRPr="00B903B7">
        <w:rPr>
          <w:sz w:val="28"/>
          <w:szCs w:val="28"/>
        </w:rPr>
        <w:t>Житомирська політехнік</w:t>
      </w:r>
      <w:r w:rsidR="00541461">
        <w:rPr>
          <w:sz w:val="28"/>
          <w:szCs w:val="28"/>
        </w:rPr>
        <w:t>а</w:t>
      </w:r>
      <w:r w:rsidR="00F152CF">
        <w:rPr>
          <w:sz w:val="28"/>
          <w:szCs w:val="28"/>
        </w:rPr>
        <w:t>”</w:t>
      </w:r>
    </w:p>
    <w:p w14:paraId="5B33DF5A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</w:p>
    <w:p w14:paraId="700C54BC" w14:textId="77777777" w:rsidR="0021517F" w:rsidRPr="00B903B7" w:rsidRDefault="0021517F" w:rsidP="00D12329">
      <w:pPr>
        <w:spacing w:line="360" w:lineRule="auto"/>
        <w:rPr>
          <w:sz w:val="28"/>
          <w:szCs w:val="28"/>
        </w:rPr>
      </w:pPr>
    </w:p>
    <w:p w14:paraId="241BB6B8" w14:textId="77777777" w:rsidR="0021517F" w:rsidRPr="00B903B7" w:rsidRDefault="0021517F" w:rsidP="00D12329">
      <w:pPr>
        <w:spacing w:line="360" w:lineRule="auto"/>
        <w:rPr>
          <w:sz w:val="28"/>
          <w:szCs w:val="28"/>
        </w:rPr>
      </w:pPr>
    </w:p>
    <w:p w14:paraId="563D8596" w14:textId="77777777" w:rsidR="0021517F" w:rsidRPr="006B6A94" w:rsidRDefault="0021517F" w:rsidP="00D12329">
      <w:pPr>
        <w:spacing w:line="360" w:lineRule="auto"/>
        <w:jc w:val="right"/>
        <w:rPr>
          <w:sz w:val="28"/>
          <w:szCs w:val="28"/>
        </w:rPr>
      </w:pPr>
      <w:r w:rsidRPr="00B903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14:paraId="113AB60B" w14:textId="77777777" w:rsidR="0021517F" w:rsidRPr="00B903B7" w:rsidRDefault="0021517F" w:rsidP="00D12329">
      <w:pPr>
        <w:spacing w:line="360" w:lineRule="auto"/>
        <w:jc w:val="right"/>
        <w:rPr>
          <w:sz w:val="28"/>
          <w:szCs w:val="28"/>
        </w:rPr>
      </w:pPr>
      <w:r w:rsidRPr="00B903B7">
        <w:rPr>
          <w:sz w:val="28"/>
          <w:szCs w:val="28"/>
        </w:rPr>
        <w:t xml:space="preserve">                                                                                                                 Група: </w:t>
      </w:r>
      <w:r w:rsidR="00541461">
        <w:rPr>
          <w:sz w:val="28"/>
          <w:szCs w:val="28"/>
        </w:rPr>
        <w:t>ВТк-25-1</w:t>
      </w:r>
    </w:p>
    <w:p w14:paraId="146682B7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</w:p>
    <w:p w14:paraId="3BB15B3B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</w:p>
    <w:p w14:paraId="1E05BB7B" w14:textId="77777777" w:rsidR="0021517F" w:rsidRDefault="0021517F" w:rsidP="00D12329">
      <w:pPr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14:paraId="5CF61760" w14:textId="77777777" w:rsidR="0021517F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67EBB8D5" w14:textId="77777777" w:rsidR="009F166D" w:rsidRDefault="009F166D" w:rsidP="00D12329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9F166D">
        <w:rPr>
          <w:sz w:val="28"/>
          <w:szCs w:val="28"/>
        </w:rPr>
        <w:t xml:space="preserve">Програмування мовою </w:t>
      </w:r>
      <w:proofErr w:type="spellStart"/>
      <w:r w:rsidRPr="009F166D">
        <w:rPr>
          <w:sz w:val="28"/>
          <w:szCs w:val="28"/>
        </w:rPr>
        <w:t>Python</w:t>
      </w:r>
      <w:proofErr w:type="spellEnd"/>
    </w:p>
    <w:p w14:paraId="591E9FFD" w14:textId="4EE0D866" w:rsidR="0021517F" w:rsidRPr="00D12329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  <w:r w:rsidRPr="00554345">
        <w:rPr>
          <w:sz w:val="28"/>
          <w:szCs w:val="28"/>
        </w:rPr>
        <w:t>Лабораторна робота №</w:t>
      </w:r>
      <w:r w:rsidR="00D3342C">
        <w:rPr>
          <w:sz w:val="28"/>
          <w:szCs w:val="28"/>
        </w:rPr>
        <w:t>3</w:t>
      </w:r>
    </w:p>
    <w:p w14:paraId="06EC9A3C" w14:textId="68EE7C85" w:rsidR="0021517F" w:rsidRPr="00554345" w:rsidRDefault="0021517F" w:rsidP="00D12329">
      <w:pPr>
        <w:widowControl w:val="0"/>
        <w:tabs>
          <w:tab w:val="left" w:pos="9000"/>
        </w:tabs>
        <w:spacing w:line="360" w:lineRule="auto"/>
        <w:jc w:val="center"/>
        <w:rPr>
          <w:rFonts w:eastAsia="Helvetica-Bold"/>
          <w:sz w:val="28"/>
          <w:szCs w:val="28"/>
        </w:rPr>
      </w:pPr>
      <w:r w:rsidRPr="00554345">
        <w:rPr>
          <w:sz w:val="28"/>
          <w:szCs w:val="28"/>
        </w:rPr>
        <w:t>«</w:t>
      </w:r>
      <w:r w:rsidR="00D3342C">
        <w:rPr>
          <w:sz w:val="28"/>
          <w:szCs w:val="28"/>
        </w:rPr>
        <w:t>Р</w:t>
      </w:r>
      <w:r w:rsidR="00D3342C" w:rsidRPr="00D3342C">
        <w:rPr>
          <w:sz w:val="28"/>
          <w:szCs w:val="28"/>
        </w:rPr>
        <w:t>ядки</w:t>
      </w:r>
      <w:r w:rsidRPr="00554345">
        <w:rPr>
          <w:sz w:val="28"/>
          <w:szCs w:val="28"/>
        </w:rPr>
        <w:t>»</w:t>
      </w:r>
    </w:p>
    <w:p w14:paraId="3DE5A3CC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2DC9A533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2BD35212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65004D62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</w:p>
    <w:p w14:paraId="57A5A86E" w14:textId="77777777" w:rsidR="0021517F" w:rsidRDefault="0021517F" w:rsidP="00D12329">
      <w:pPr>
        <w:spacing w:line="360" w:lineRule="auto"/>
        <w:jc w:val="center"/>
        <w:rPr>
          <w:bCs/>
          <w:sz w:val="28"/>
          <w:szCs w:val="28"/>
        </w:rPr>
      </w:pPr>
    </w:p>
    <w:p w14:paraId="093B5928" w14:textId="77777777" w:rsidR="0021517F" w:rsidRDefault="0021517F" w:rsidP="00D12329">
      <w:pPr>
        <w:spacing w:line="360" w:lineRule="auto"/>
        <w:jc w:val="center"/>
        <w:rPr>
          <w:bCs/>
          <w:sz w:val="28"/>
          <w:szCs w:val="28"/>
        </w:rPr>
      </w:pPr>
    </w:p>
    <w:p w14:paraId="44D81B2A" w14:textId="77777777" w:rsidR="0021517F" w:rsidRDefault="0021517F" w:rsidP="00D12329">
      <w:pPr>
        <w:spacing w:line="360" w:lineRule="auto"/>
        <w:jc w:val="center"/>
        <w:rPr>
          <w:bCs/>
          <w:sz w:val="28"/>
          <w:szCs w:val="28"/>
        </w:rPr>
      </w:pPr>
    </w:p>
    <w:p w14:paraId="3196E69C" w14:textId="77777777" w:rsidR="00D12329" w:rsidRDefault="00D12329" w:rsidP="00D12329">
      <w:pPr>
        <w:spacing w:line="360" w:lineRule="auto"/>
        <w:jc w:val="center"/>
        <w:rPr>
          <w:bCs/>
          <w:sz w:val="28"/>
          <w:szCs w:val="28"/>
        </w:rPr>
      </w:pPr>
    </w:p>
    <w:p w14:paraId="0519CC09" w14:textId="77777777" w:rsidR="0021517F" w:rsidRPr="00B903B7" w:rsidRDefault="0021517F" w:rsidP="00D12329">
      <w:pPr>
        <w:spacing w:line="360" w:lineRule="auto"/>
        <w:jc w:val="center"/>
        <w:rPr>
          <w:bCs/>
          <w:sz w:val="28"/>
          <w:szCs w:val="28"/>
        </w:rPr>
      </w:pPr>
    </w:p>
    <w:p w14:paraId="49B5352F" w14:textId="77777777" w:rsidR="0021517F" w:rsidRPr="00554345" w:rsidRDefault="0021517F" w:rsidP="00D12329">
      <w:pPr>
        <w:widowControl w:val="0"/>
        <w:tabs>
          <w:tab w:val="left" w:pos="9000"/>
        </w:tabs>
        <w:spacing w:line="360" w:lineRule="auto"/>
        <w:rPr>
          <w:rFonts w:eastAsia="Helvetica-Bold"/>
          <w:bCs/>
          <w:sz w:val="28"/>
          <w:szCs w:val="28"/>
        </w:rPr>
      </w:pPr>
      <w:r>
        <w:rPr>
          <w:rFonts w:eastAsia="Helvetica-Bold"/>
          <w:bCs/>
          <w:sz w:val="28"/>
          <w:szCs w:val="28"/>
        </w:rPr>
        <w:t xml:space="preserve">Виконав:                                                                                         </w:t>
      </w:r>
      <w:r w:rsidR="009F166D">
        <w:rPr>
          <w:rFonts w:eastAsia="Helvetica-Bold"/>
          <w:bCs/>
          <w:sz w:val="28"/>
          <w:szCs w:val="28"/>
        </w:rPr>
        <w:t>Мазурова І. В.</w:t>
      </w:r>
    </w:p>
    <w:p w14:paraId="47C62397" w14:textId="77777777" w:rsidR="0021517F" w:rsidRPr="00D12329" w:rsidRDefault="0021517F" w:rsidP="00D12329">
      <w:pPr>
        <w:widowControl w:val="0"/>
        <w:tabs>
          <w:tab w:val="left" w:pos="9000"/>
        </w:tabs>
        <w:spacing w:line="360" w:lineRule="auto"/>
        <w:rPr>
          <w:rFonts w:eastAsia="Helvetica-Bold"/>
          <w:bCs/>
          <w:sz w:val="28"/>
          <w:szCs w:val="28"/>
        </w:rPr>
      </w:pPr>
      <w:r>
        <w:rPr>
          <w:rFonts w:eastAsia="Helvetica-Bold"/>
          <w:bCs/>
          <w:sz w:val="28"/>
          <w:szCs w:val="28"/>
        </w:rPr>
        <w:t xml:space="preserve">Прийняв:                                                                                         </w:t>
      </w:r>
      <w:proofErr w:type="spellStart"/>
      <w:r w:rsidR="009F166D">
        <w:rPr>
          <w:rFonts w:eastAsia="Helvetica-Bold"/>
          <w:bCs/>
          <w:sz w:val="28"/>
          <w:szCs w:val="28"/>
        </w:rPr>
        <w:t>Желізко</w:t>
      </w:r>
      <w:proofErr w:type="spellEnd"/>
      <w:r w:rsidR="009F166D">
        <w:rPr>
          <w:rFonts w:eastAsia="Helvetica-Bold"/>
          <w:bCs/>
          <w:sz w:val="28"/>
          <w:szCs w:val="28"/>
        </w:rPr>
        <w:t xml:space="preserve"> В. В. </w:t>
      </w:r>
    </w:p>
    <w:p w14:paraId="175037B1" w14:textId="77777777" w:rsidR="0021517F" w:rsidRDefault="0021517F" w:rsidP="00D12329">
      <w:pPr>
        <w:widowControl w:val="0"/>
        <w:tabs>
          <w:tab w:val="left" w:pos="900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7B7540FD" w14:textId="77777777" w:rsidR="00D12329" w:rsidRDefault="00D12329" w:rsidP="00D12329">
      <w:pPr>
        <w:tabs>
          <w:tab w:val="clear" w:pos="567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5C4B12E2" w14:textId="77777777" w:rsidR="005C59EE" w:rsidRDefault="005C59EE" w:rsidP="00D12329">
      <w:pPr>
        <w:tabs>
          <w:tab w:val="clear" w:pos="567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4720545F" w14:textId="77777777" w:rsidR="005C59EE" w:rsidRDefault="005C59EE" w:rsidP="00D12329">
      <w:pPr>
        <w:tabs>
          <w:tab w:val="clear" w:pos="567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3E51AC69" w14:textId="14661DDB" w:rsidR="007963DE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>
        <w:rPr>
          <w:rFonts w:eastAsia="Helvetica-Bold"/>
          <w:sz w:val="28"/>
          <w:szCs w:val="28"/>
          <w:lang w:val="ru-RU"/>
        </w:rPr>
        <w:lastRenderedPageBreak/>
        <w:tab/>
      </w:r>
      <w:r w:rsidRPr="00D3342C">
        <w:rPr>
          <w:b/>
          <w:bCs/>
          <w:sz w:val="28"/>
          <w:szCs w:val="28"/>
        </w:rPr>
        <w:t>Мета роботи:</w:t>
      </w:r>
      <w:r w:rsidRPr="00D3342C">
        <w:rPr>
          <w:sz w:val="28"/>
          <w:szCs w:val="28"/>
        </w:rPr>
        <w:t xml:space="preserve"> ознайомитися зі рядками в мові </w:t>
      </w:r>
      <w:proofErr w:type="spellStart"/>
      <w:r w:rsidRPr="00D3342C">
        <w:rPr>
          <w:sz w:val="28"/>
          <w:szCs w:val="28"/>
        </w:rPr>
        <w:t>Python</w:t>
      </w:r>
      <w:proofErr w:type="spellEnd"/>
      <w:r w:rsidRPr="00D3342C">
        <w:rPr>
          <w:sz w:val="28"/>
          <w:szCs w:val="28"/>
        </w:rPr>
        <w:t>, діями над ними.</w:t>
      </w:r>
    </w:p>
    <w:p w14:paraId="2C94147B" w14:textId="47E275D2" w:rsid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55CEC989" w14:textId="1DB541F0" w:rsidR="00D3342C" w:rsidRDefault="00D3342C" w:rsidP="00D3342C">
      <w:pPr>
        <w:tabs>
          <w:tab w:val="clear" w:pos="56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роботи:</w:t>
      </w:r>
    </w:p>
    <w:p w14:paraId="4DAF49E9" w14:textId="58B3528C" w:rsidR="00D3342C" w:rsidRDefault="00D3342C" w:rsidP="00D3342C">
      <w:pPr>
        <w:tabs>
          <w:tab w:val="clear" w:pos="567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089F7DD5" w14:textId="77777777" w:rsidR="00D3342C" w:rsidRP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3342C">
        <w:rPr>
          <w:b/>
          <w:bCs/>
          <w:sz w:val="28"/>
          <w:szCs w:val="28"/>
        </w:rPr>
        <w:t>1.</w:t>
      </w:r>
      <w:r w:rsidRPr="00D3342C">
        <w:rPr>
          <w:sz w:val="28"/>
          <w:szCs w:val="28"/>
        </w:rPr>
        <w:t xml:space="preserve"> Дано рядок, що містить текст до тисячі слів українською введений </w:t>
      </w:r>
    </w:p>
    <w:p w14:paraId="69AAF9C4" w14:textId="77777777" w:rsidR="00D3342C" w:rsidRP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 w:rsidRPr="00D3342C">
        <w:rPr>
          <w:sz w:val="28"/>
          <w:szCs w:val="28"/>
        </w:rPr>
        <w:t xml:space="preserve">користувачем. Знайти кількість слів, що починаються з заданого користувачем </w:t>
      </w:r>
    </w:p>
    <w:p w14:paraId="5F3CC68B" w14:textId="77777777" w:rsidR="00D3342C" w:rsidRP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 w:rsidRPr="00D3342C">
        <w:rPr>
          <w:sz w:val="28"/>
          <w:szCs w:val="28"/>
        </w:rPr>
        <w:t xml:space="preserve">слова введеного з клавіатури(без врахування регістру), враховуючи розділові </w:t>
      </w:r>
    </w:p>
    <w:p w14:paraId="3999A361" w14:textId="77777777" w:rsidR="00D3342C" w:rsidRP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 w:rsidRPr="00D3342C">
        <w:rPr>
          <w:sz w:val="28"/>
          <w:szCs w:val="28"/>
        </w:rPr>
        <w:t xml:space="preserve">знаки. Пошук починається від 1 літери. Обробити перевірку коректності вхідних </w:t>
      </w:r>
    </w:p>
    <w:p w14:paraId="7272BC11" w14:textId="10BCBC65" w:rsid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 w:rsidRPr="00D3342C">
        <w:rPr>
          <w:sz w:val="28"/>
          <w:szCs w:val="28"/>
        </w:rPr>
        <w:t>даних</w:t>
      </w:r>
      <w:r w:rsidR="008B7711">
        <w:rPr>
          <w:sz w:val="28"/>
          <w:szCs w:val="28"/>
        </w:rPr>
        <w:t>:</w:t>
      </w:r>
    </w:p>
    <w:p w14:paraId="2E106324" w14:textId="5839805C" w:rsidR="00115BC8" w:rsidRPr="00E108B7" w:rsidRDefault="00E108B7" w:rsidP="00D3342C">
      <w:pPr>
        <w:tabs>
          <w:tab w:val="clear" w:pos="567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 w:rsidRPr="0075016B">
        <w:rPr>
          <w:i/>
          <w:iCs/>
          <w:sz w:val="28"/>
          <w:szCs w:val="28"/>
        </w:rPr>
        <w:t>Лістинг програми:</w:t>
      </w:r>
    </w:p>
    <w:p w14:paraId="5C80D010" w14:textId="20375CCA" w:rsidR="00115BC8" w:rsidRPr="00115BC8" w:rsidRDefault="00115BC8" w:rsidP="00115BC8">
      <w:pPr>
        <w:pStyle w:val="HTML"/>
        <w:shd w:val="clear" w:color="auto" w:fill="191A1C"/>
        <w:ind w:left="567"/>
        <w:rPr>
          <w:rFonts w:ascii="Courier New" w:eastAsia="Times New Roman" w:hAnsi="Courier New" w:cs="Courier New"/>
          <w:color w:val="BCBEC4"/>
          <w:lang w:eastAsia="uk-UA"/>
        </w:rPr>
      </w:pP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text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= </w:t>
      </w:r>
      <w:proofErr w:type="spellStart"/>
      <w:r w:rsidRPr="00115BC8">
        <w:rPr>
          <w:rFonts w:ascii="Courier New" w:eastAsia="Times New Roman" w:hAnsi="Courier New" w:cs="Courier New"/>
          <w:color w:val="8888C6"/>
          <w:lang w:eastAsia="uk-UA"/>
        </w:rPr>
        <w:t>input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</w:t>
      </w:r>
      <w:r w:rsidRPr="00115BC8">
        <w:rPr>
          <w:rFonts w:ascii="Courier New" w:eastAsia="Times New Roman" w:hAnsi="Courier New" w:cs="Courier New"/>
          <w:color w:val="6AAB73"/>
          <w:lang w:eastAsia="uk-UA"/>
        </w:rPr>
        <w:t>"Введіть текст: "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t>)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letter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= </w:t>
      </w:r>
      <w:proofErr w:type="spellStart"/>
      <w:r w:rsidRPr="00115BC8">
        <w:rPr>
          <w:rFonts w:ascii="Courier New" w:eastAsia="Times New Roman" w:hAnsi="Courier New" w:cs="Courier New"/>
          <w:color w:val="8888C6"/>
          <w:lang w:eastAsia="uk-UA"/>
        </w:rPr>
        <w:t>input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</w:t>
      </w:r>
      <w:r w:rsidRPr="00115BC8">
        <w:rPr>
          <w:rFonts w:ascii="Courier New" w:eastAsia="Times New Roman" w:hAnsi="Courier New" w:cs="Courier New"/>
          <w:color w:val="6AAB73"/>
          <w:lang w:eastAsia="uk-UA"/>
        </w:rPr>
        <w:t>"Введіть літеру: "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t>)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text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=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text.lower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()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letter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=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letter.lower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()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words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=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text.split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()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count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= </w:t>
      </w:r>
      <w:r w:rsidRPr="00115BC8">
        <w:rPr>
          <w:rFonts w:ascii="Courier New" w:eastAsia="Times New Roman" w:hAnsi="Courier New" w:cs="Courier New"/>
          <w:color w:val="2AACB8"/>
          <w:lang w:eastAsia="uk-UA"/>
        </w:rPr>
        <w:t>0</w:t>
      </w:r>
      <w:r w:rsidRPr="00115BC8">
        <w:rPr>
          <w:rFonts w:ascii="Courier New" w:eastAsia="Times New Roman" w:hAnsi="Courier New" w:cs="Courier New"/>
          <w:color w:val="2AACB8"/>
          <w:lang w:eastAsia="uk-UA"/>
        </w:rPr>
        <w:br/>
      </w:r>
      <w:r w:rsidRPr="00115BC8">
        <w:rPr>
          <w:rFonts w:ascii="Courier New" w:eastAsia="Times New Roman" w:hAnsi="Courier New" w:cs="Courier New"/>
          <w:color w:val="2AACB8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CF8E6D"/>
          <w:lang w:eastAsia="uk-UA"/>
        </w:rPr>
        <w:t>for</w:t>
      </w:r>
      <w:proofErr w:type="spellEnd"/>
      <w:r w:rsidRPr="00115BC8">
        <w:rPr>
          <w:rFonts w:ascii="Courier New" w:eastAsia="Times New Roman" w:hAnsi="Courier New" w:cs="Courier New"/>
          <w:color w:val="CF8E6D"/>
          <w:lang w:eastAsia="uk-UA"/>
        </w:rPr>
        <w:t xml:space="preserve">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word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</w:t>
      </w:r>
      <w:proofErr w:type="spellStart"/>
      <w:r w:rsidRPr="00115BC8">
        <w:rPr>
          <w:rFonts w:ascii="Courier New" w:eastAsia="Times New Roman" w:hAnsi="Courier New" w:cs="Courier New"/>
          <w:color w:val="CF8E6D"/>
          <w:lang w:eastAsia="uk-UA"/>
        </w:rPr>
        <w:t>in</w:t>
      </w:r>
      <w:proofErr w:type="spellEnd"/>
      <w:r w:rsidRPr="00115BC8">
        <w:rPr>
          <w:rFonts w:ascii="Courier New" w:eastAsia="Times New Roman" w:hAnsi="Courier New" w:cs="Courier New"/>
          <w:color w:val="CF8E6D"/>
          <w:lang w:eastAsia="uk-UA"/>
        </w:rPr>
        <w:t xml:space="preserve">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words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: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  <w:t xml:space="preserve">    </w:t>
      </w:r>
      <w:proofErr w:type="spellStart"/>
      <w:r w:rsidRPr="00115BC8">
        <w:rPr>
          <w:rFonts w:ascii="Courier New" w:eastAsia="Times New Roman" w:hAnsi="Courier New" w:cs="Courier New"/>
          <w:color w:val="CF8E6D"/>
          <w:lang w:eastAsia="uk-UA"/>
        </w:rPr>
        <w:t>if</w:t>
      </w:r>
      <w:proofErr w:type="spellEnd"/>
      <w:r w:rsidRPr="00115BC8">
        <w:rPr>
          <w:rFonts w:ascii="Courier New" w:eastAsia="Times New Roman" w:hAnsi="Courier New" w:cs="Courier New"/>
          <w:color w:val="CF8E6D"/>
          <w:lang w:eastAsia="uk-UA"/>
        </w:rPr>
        <w:t xml:space="preserve">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word.startswith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letter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):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br/>
        <w:t xml:space="preserve">       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count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 xml:space="preserve"> += </w:t>
      </w:r>
      <w:r w:rsidRPr="00115BC8">
        <w:rPr>
          <w:rFonts w:ascii="Courier New" w:eastAsia="Times New Roman" w:hAnsi="Courier New" w:cs="Courier New"/>
          <w:color w:val="2AACB8"/>
          <w:lang w:eastAsia="uk-UA"/>
        </w:rPr>
        <w:t>1</w:t>
      </w:r>
      <w:r w:rsidRPr="00115BC8">
        <w:rPr>
          <w:rFonts w:ascii="Courier New" w:eastAsia="Times New Roman" w:hAnsi="Courier New" w:cs="Courier New"/>
          <w:color w:val="2AACB8"/>
          <w:lang w:eastAsia="uk-UA"/>
        </w:rPr>
        <w:br/>
      </w:r>
      <w:r w:rsidRPr="00115BC8">
        <w:rPr>
          <w:rFonts w:ascii="Courier New" w:eastAsia="Times New Roman" w:hAnsi="Courier New" w:cs="Courier New"/>
          <w:color w:val="2AACB8"/>
          <w:lang w:eastAsia="uk-UA"/>
        </w:rPr>
        <w:br/>
      </w:r>
      <w:proofErr w:type="spellStart"/>
      <w:r w:rsidRPr="00115BC8">
        <w:rPr>
          <w:rFonts w:ascii="Courier New" w:eastAsia="Times New Roman" w:hAnsi="Courier New" w:cs="Courier New"/>
          <w:color w:val="8888C6"/>
          <w:lang w:eastAsia="uk-UA"/>
        </w:rPr>
        <w:t>print</w:t>
      </w:r>
      <w:proofErr w:type="spellEnd"/>
      <w:r w:rsidRPr="00115BC8">
        <w:rPr>
          <w:rFonts w:ascii="Courier New" w:eastAsia="Times New Roman" w:hAnsi="Courier New" w:cs="Courier New"/>
          <w:color w:val="BCBEC4"/>
          <w:lang w:eastAsia="uk-UA"/>
        </w:rPr>
        <w:t>(</w:t>
      </w:r>
      <w:proofErr w:type="spellStart"/>
      <w:r w:rsidRPr="00115BC8">
        <w:rPr>
          <w:rFonts w:ascii="Courier New" w:eastAsia="Times New Roman" w:hAnsi="Courier New" w:cs="Courier New"/>
          <w:color w:val="6AAB73"/>
          <w:lang w:eastAsia="uk-UA"/>
        </w:rPr>
        <w:t>f"Кількість</w:t>
      </w:r>
      <w:proofErr w:type="spellEnd"/>
      <w:r w:rsidRPr="00115BC8">
        <w:rPr>
          <w:rFonts w:ascii="Courier New" w:eastAsia="Times New Roman" w:hAnsi="Courier New" w:cs="Courier New"/>
          <w:color w:val="6AAB73"/>
          <w:lang w:eastAsia="uk-UA"/>
        </w:rPr>
        <w:t xml:space="preserve"> слів, що починаються з літери '</w:t>
      </w:r>
      <w:r w:rsidRPr="00115BC8">
        <w:rPr>
          <w:rFonts w:ascii="Courier New" w:eastAsia="Times New Roman" w:hAnsi="Courier New" w:cs="Courier New"/>
          <w:color w:val="CF8E6D"/>
          <w:lang w:eastAsia="uk-UA"/>
        </w:rPr>
        <w:t>{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letter</w:t>
      </w:r>
      <w:proofErr w:type="spellEnd"/>
      <w:r w:rsidRPr="00115BC8">
        <w:rPr>
          <w:rFonts w:ascii="Courier New" w:eastAsia="Times New Roman" w:hAnsi="Courier New" w:cs="Courier New"/>
          <w:color w:val="CF8E6D"/>
          <w:lang w:eastAsia="uk-UA"/>
        </w:rPr>
        <w:t>}</w:t>
      </w:r>
      <w:r w:rsidRPr="00115BC8">
        <w:rPr>
          <w:rFonts w:ascii="Courier New" w:eastAsia="Times New Roman" w:hAnsi="Courier New" w:cs="Courier New"/>
          <w:color w:val="6AAB73"/>
          <w:lang w:eastAsia="uk-UA"/>
        </w:rPr>
        <w:t xml:space="preserve">' без врахування регістру: </w:t>
      </w:r>
      <w:r w:rsidRPr="00115BC8">
        <w:rPr>
          <w:rFonts w:ascii="Courier New" w:eastAsia="Times New Roman" w:hAnsi="Courier New" w:cs="Courier New"/>
          <w:color w:val="CF8E6D"/>
          <w:lang w:eastAsia="uk-UA"/>
        </w:rPr>
        <w:t>{</w:t>
      </w:r>
      <w:proofErr w:type="spellStart"/>
      <w:r w:rsidRPr="00115BC8">
        <w:rPr>
          <w:rFonts w:ascii="Courier New" w:eastAsia="Times New Roman" w:hAnsi="Courier New" w:cs="Courier New"/>
          <w:color w:val="BCBEC4"/>
          <w:lang w:eastAsia="uk-UA"/>
        </w:rPr>
        <w:t>count</w:t>
      </w:r>
      <w:proofErr w:type="spellEnd"/>
      <w:r w:rsidRPr="00115BC8">
        <w:rPr>
          <w:rFonts w:ascii="Courier New" w:eastAsia="Times New Roman" w:hAnsi="Courier New" w:cs="Courier New"/>
          <w:color w:val="CF8E6D"/>
          <w:lang w:eastAsia="uk-UA"/>
        </w:rPr>
        <w:t>}</w:t>
      </w:r>
      <w:r w:rsidRPr="00115BC8">
        <w:rPr>
          <w:rFonts w:ascii="Courier New" w:eastAsia="Times New Roman" w:hAnsi="Courier New" w:cs="Courier New"/>
          <w:color w:val="6AAB73"/>
          <w:lang w:eastAsia="uk-UA"/>
        </w:rPr>
        <w:t>"</w:t>
      </w:r>
      <w:r w:rsidRPr="00115BC8">
        <w:rPr>
          <w:rFonts w:ascii="Courier New" w:eastAsia="Times New Roman" w:hAnsi="Courier New" w:cs="Courier New"/>
          <w:color w:val="BCBEC4"/>
          <w:lang w:eastAsia="uk-UA"/>
        </w:rPr>
        <w:t>)</w:t>
      </w:r>
    </w:p>
    <w:p w14:paraId="7EEE5A24" w14:textId="77777777" w:rsidR="0075016B" w:rsidRDefault="0075016B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1654DF80" w14:textId="40779639" w:rsidR="0075016B" w:rsidRDefault="0075016B" w:rsidP="0075016B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Результат виконання програми:</w:t>
      </w:r>
    </w:p>
    <w:p w14:paraId="21EEC3C1" w14:textId="799AB14E" w:rsidR="00E108B7" w:rsidRPr="0020148A" w:rsidRDefault="0020148A" w:rsidP="0020148A">
      <w:pPr>
        <w:tabs>
          <w:tab w:val="clear" w:pos="567"/>
          <w:tab w:val="left" w:pos="708"/>
        </w:tabs>
        <w:spacing w:line="276" w:lineRule="auto"/>
        <w:jc w:val="center"/>
        <w:rPr>
          <w:rFonts w:eastAsia="Helvetica-Bold"/>
          <w:sz w:val="28"/>
          <w:szCs w:val="28"/>
        </w:rPr>
      </w:pPr>
      <w:r w:rsidRPr="0020148A">
        <w:rPr>
          <w:rFonts w:eastAsia="Helvetica-Bold"/>
          <w:sz w:val="28"/>
          <w:szCs w:val="28"/>
        </w:rPr>
        <w:drawing>
          <wp:inline distT="0" distB="0" distL="0" distR="0" wp14:anchorId="270C3F25" wp14:editId="2ECE9E77">
            <wp:extent cx="5920963" cy="129925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7913" cy="13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3113" w14:textId="40F8CA2F" w:rsidR="008B7711" w:rsidRDefault="00C90859" w:rsidP="00C90859">
      <w:pPr>
        <w:tabs>
          <w:tab w:val="clear" w:pos="567"/>
        </w:tabs>
        <w:spacing w:line="360" w:lineRule="auto"/>
        <w:jc w:val="center"/>
      </w:pPr>
      <w:r w:rsidRPr="00C90859">
        <w:t>Рис. 1. Результат виконання програми</w:t>
      </w:r>
    </w:p>
    <w:p w14:paraId="582F4F6A" w14:textId="77777777" w:rsidR="0020148A" w:rsidRPr="00C90859" w:rsidRDefault="0020148A" w:rsidP="00C90859">
      <w:pPr>
        <w:tabs>
          <w:tab w:val="clear" w:pos="567"/>
        </w:tabs>
        <w:spacing w:line="360" w:lineRule="auto"/>
        <w:jc w:val="center"/>
      </w:pPr>
    </w:p>
    <w:p w14:paraId="1137EC58" w14:textId="0AA0D16F" w:rsidR="00D3342C" w:rsidRDefault="00D3342C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3342C">
        <w:rPr>
          <w:b/>
          <w:bCs/>
          <w:sz w:val="28"/>
          <w:szCs w:val="28"/>
        </w:rPr>
        <w:t>2.</w:t>
      </w:r>
      <w:r w:rsidRPr="00D3342C">
        <w:rPr>
          <w:sz w:val="28"/>
          <w:szCs w:val="28"/>
        </w:rPr>
        <w:t xml:space="preserve"> В тексті, що введений користувачем, замінити букву (а) буквою (А). Підрахувати кількість замін. Підрахувати, скільки символів та літер в рядку</w:t>
      </w:r>
      <w:r w:rsidR="008B7711">
        <w:rPr>
          <w:sz w:val="28"/>
          <w:szCs w:val="28"/>
        </w:rPr>
        <w:t>:</w:t>
      </w:r>
    </w:p>
    <w:p w14:paraId="10D2713E" w14:textId="77777777" w:rsidR="00196873" w:rsidRDefault="00196873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766EB8F1" w14:textId="77777777" w:rsidR="00F227A7" w:rsidRDefault="00196873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8E13F9B" w14:textId="76D57822" w:rsidR="00196873" w:rsidRDefault="00196873" w:rsidP="00F227A7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75016B">
        <w:rPr>
          <w:i/>
          <w:iCs/>
          <w:sz w:val="28"/>
          <w:szCs w:val="28"/>
        </w:rPr>
        <w:lastRenderedPageBreak/>
        <w:t>Лістинг програми:</w:t>
      </w:r>
    </w:p>
    <w:p w14:paraId="25DFBF63" w14:textId="77777777" w:rsidR="00196873" w:rsidRPr="00196873" w:rsidRDefault="00196873" w:rsidP="00196873">
      <w:pPr>
        <w:shd w:val="clear" w:color="auto" w:fill="191A1C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left="708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текст: "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введіть дані."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replaced_text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text.replace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'а'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'А'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replacements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text.count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'а'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letters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sum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c.isalpha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proofErr w:type="spellStart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 </w:t>
      </w:r>
      <w:proofErr w:type="spellStart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19687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"Змінений текст:"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replaced_text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"Кількість замін:"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replacements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"Кількість символів:"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9687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9687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"Кількість літер:"</w:t>
      </w:r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letters</w:t>
      </w:r>
      <w:proofErr w:type="spellEnd"/>
      <w:r w:rsidRPr="0019687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2826091C" w14:textId="3BAC056A" w:rsidR="008B2F3F" w:rsidRDefault="008B2F3F" w:rsidP="00D3342C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252D5E3F" w14:textId="121EB979" w:rsidR="007D6E24" w:rsidRDefault="007D6E24" w:rsidP="00D3342C">
      <w:pPr>
        <w:tabs>
          <w:tab w:val="clear" w:pos="567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Результат виконання програми:</w:t>
      </w:r>
    </w:p>
    <w:p w14:paraId="59907EAF" w14:textId="01407C47" w:rsidR="007D6E24" w:rsidRDefault="00E231E7" w:rsidP="00E231E7">
      <w:pPr>
        <w:tabs>
          <w:tab w:val="clear" w:pos="567"/>
        </w:tabs>
        <w:spacing w:line="276" w:lineRule="auto"/>
        <w:jc w:val="center"/>
        <w:rPr>
          <w:sz w:val="28"/>
          <w:szCs w:val="28"/>
        </w:rPr>
      </w:pPr>
      <w:r w:rsidRPr="00E231E7">
        <w:rPr>
          <w:i/>
          <w:iCs/>
          <w:sz w:val="28"/>
          <w:szCs w:val="28"/>
        </w:rPr>
        <w:drawing>
          <wp:inline distT="0" distB="0" distL="0" distR="0" wp14:anchorId="0720D6B1" wp14:editId="372CE1A1">
            <wp:extent cx="5393386" cy="211419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594" cy="21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C56" w14:textId="40D0E83B" w:rsidR="008B7711" w:rsidRDefault="00E231E7" w:rsidP="00913B5F">
      <w:pPr>
        <w:tabs>
          <w:tab w:val="clear" w:pos="567"/>
        </w:tabs>
        <w:spacing w:line="360" w:lineRule="auto"/>
        <w:jc w:val="center"/>
      </w:pPr>
      <w:r w:rsidRPr="00C90859">
        <w:t xml:space="preserve">Рис. </w:t>
      </w:r>
      <w:r w:rsidR="00236495">
        <w:t>2</w:t>
      </w:r>
      <w:r w:rsidRPr="00C90859">
        <w:t>. Результат виконання програми</w:t>
      </w:r>
    </w:p>
    <w:p w14:paraId="2AD73042" w14:textId="77777777" w:rsidR="00913B5F" w:rsidRDefault="00913B5F" w:rsidP="00913B5F">
      <w:pPr>
        <w:tabs>
          <w:tab w:val="clear" w:pos="567"/>
        </w:tabs>
        <w:spacing w:line="360" w:lineRule="auto"/>
        <w:jc w:val="center"/>
      </w:pPr>
    </w:p>
    <w:p w14:paraId="2171B8AA" w14:textId="77777777" w:rsidR="00913B5F" w:rsidRPr="00913B5F" w:rsidRDefault="00913B5F" w:rsidP="00913B5F">
      <w:pPr>
        <w:tabs>
          <w:tab w:val="clear" w:pos="567"/>
        </w:tabs>
        <w:spacing w:line="360" w:lineRule="auto"/>
        <w:jc w:val="center"/>
      </w:pPr>
    </w:p>
    <w:p w14:paraId="1B645A86" w14:textId="2315B6D6" w:rsidR="00D3342C" w:rsidRDefault="00D3342C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D3342C">
        <w:rPr>
          <w:b/>
          <w:bCs/>
          <w:sz w:val="28"/>
          <w:szCs w:val="28"/>
        </w:rPr>
        <w:t>3.</w:t>
      </w:r>
      <w:r w:rsidRPr="00D3342C">
        <w:rPr>
          <w:sz w:val="28"/>
          <w:szCs w:val="28"/>
        </w:rPr>
        <w:t xml:space="preserve"> Визначити, скільки разів в довільному тексті введеному користувачем зустрічається задане слово. Врахувати розділові знаки, та вхідні дані</w:t>
      </w:r>
      <w:r w:rsidR="008B7711">
        <w:rPr>
          <w:sz w:val="28"/>
          <w:szCs w:val="28"/>
        </w:rPr>
        <w:t>:</w:t>
      </w:r>
    </w:p>
    <w:p w14:paraId="4DCD6113" w14:textId="5B11E493" w:rsidR="008A1F49" w:rsidRDefault="008A1F49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75016B">
        <w:rPr>
          <w:i/>
          <w:iCs/>
          <w:sz w:val="28"/>
          <w:szCs w:val="28"/>
        </w:rPr>
        <w:t>Лістинг програми:</w:t>
      </w:r>
    </w:p>
    <w:p w14:paraId="3079B7A5" w14:textId="77777777" w:rsidR="008A1F49" w:rsidRPr="008A1F49" w:rsidRDefault="008A1F49" w:rsidP="008A1F49">
      <w:pPr>
        <w:shd w:val="clear" w:color="auto" w:fill="191A1C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 </w:t>
      </w:r>
      <w:r w:rsidRPr="008A1F4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#для списку розділових знаків</w:t>
      </w:r>
      <w:r w:rsidRPr="008A1F4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8A1F4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A1F4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текст: "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target_word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A1F4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слово для пошуку: "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or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target_word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A1F4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 вводу."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char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string.punctuation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text.replace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char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 "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text.split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A1F4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#рахуємо кількість (ігноруємо регістр: Слово == слово)</w:t>
      </w:r>
      <w:r w:rsidRPr="008A1F4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8A1F4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lastRenderedPageBreak/>
        <w:t xml:space="preserve">   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A1F4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A1F4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w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w.lower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==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target_word.lower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8A1F4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A1F4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8A1F4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proofErr w:type="spellStart"/>
      <w:r w:rsidRPr="008A1F4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f"Задане</w:t>
      </w:r>
      <w:proofErr w:type="spellEnd"/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слово '</w:t>
      </w:r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target_word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 зустрічається разів: </w:t>
      </w:r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8A1F4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A1F4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A1F4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105BEB9" w14:textId="77777777" w:rsidR="008B7711" w:rsidRDefault="008B7711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</w:p>
    <w:p w14:paraId="66A85EB6" w14:textId="77777777" w:rsidR="008A1F49" w:rsidRDefault="008A1F49" w:rsidP="008A1F49">
      <w:pPr>
        <w:tabs>
          <w:tab w:val="clear" w:pos="567"/>
        </w:tabs>
        <w:spacing w:line="360" w:lineRule="auto"/>
        <w:ind w:firstLine="708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Результат виконання програми:</w:t>
      </w:r>
    </w:p>
    <w:p w14:paraId="42F49449" w14:textId="3061DC63" w:rsidR="008B7711" w:rsidRDefault="001C303B" w:rsidP="001C303B">
      <w:pPr>
        <w:tabs>
          <w:tab w:val="clear" w:pos="567"/>
        </w:tabs>
        <w:spacing w:line="276" w:lineRule="auto"/>
        <w:jc w:val="center"/>
        <w:rPr>
          <w:sz w:val="28"/>
          <w:szCs w:val="28"/>
        </w:rPr>
      </w:pPr>
      <w:r w:rsidRPr="001C303B">
        <w:rPr>
          <w:sz w:val="28"/>
          <w:szCs w:val="28"/>
        </w:rPr>
        <w:drawing>
          <wp:inline distT="0" distB="0" distL="0" distR="0" wp14:anchorId="35509D9A" wp14:editId="224B53B2">
            <wp:extent cx="5775407" cy="149842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458" cy="150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602A" w14:textId="7E32456A" w:rsidR="001C303B" w:rsidRDefault="001C303B" w:rsidP="001C303B">
      <w:pPr>
        <w:tabs>
          <w:tab w:val="clear" w:pos="567"/>
        </w:tabs>
        <w:spacing w:line="360" w:lineRule="auto"/>
        <w:jc w:val="center"/>
      </w:pPr>
      <w:r w:rsidRPr="00C90859">
        <w:t>Рис.</w:t>
      </w:r>
      <w:r>
        <w:t xml:space="preserve"> 3</w:t>
      </w:r>
      <w:r w:rsidRPr="00C90859">
        <w:t>. Результат виконання програми</w:t>
      </w:r>
    </w:p>
    <w:p w14:paraId="1237DA7F" w14:textId="77777777" w:rsidR="008B7711" w:rsidRDefault="008B7711" w:rsidP="001C303B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52C39FD7" w14:textId="77777777" w:rsidR="001C303B" w:rsidRPr="00D3342C" w:rsidRDefault="001C303B" w:rsidP="001C303B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042BE344" w14:textId="47B2300B" w:rsidR="008B7711" w:rsidRDefault="00D3342C" w:rsidP="00771F92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D3342C">
        <w:rPr>
          <w:b/>
          <w:bCs/>
          <w:sz w:val="28"/>
          <w:szCs w:val="28"/>
        </w:rPr>
        <w:t>4.</w:t>
      </w:r>
      <w:r w:rsidRPr="00D3342C">
        <w:rPr>
          <w:sz w:val="28"/>
          <w:szCs w:val="28"/>
        </w:rPr>
        <w:t xml:space="preserve"> Текст введений користувачем українською мовою, що містить до тисячі слів. Перетворити його, щоб кожне слово починалося з великої літери, що зустрічаються серед першої половини рядка. Посередині рядка додати символ лінії | . Після кожного слова другої половини рядка поставити зірочку “ * “, всі слова мають бути з малого регістру. Врахувати розділові знаки</w:t>
      </w:r>
      <w:r w:rsidR="008B7711">
        <w:rPr>
          <w:sz w:val="28"/>
          <w:szCs w:val="28"/>
        </w:rPr>
        <w:t>:</w:t>
      </w:r>
    </w:p>
    <w:p w14:paraId="61B06C3C" w14:textId="1FF57FCA" w:rsidR="008B7711" w:rsidRDefault="00236495" w:rsidP="00D3342C">
      <w:pPr>
        <w:tabs>
          <w:tab w:val="clear" w:pos="567"/>
        </w:tabs>
        <w:spacing w:line="360" w:lineRule="auto"/>
        <w:ind w:firstLine="708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Лістинг програми:</w:t>
      </w:r>
    </w:p>
    <w:p w14:paraId="44E980E9" w14:textId="77777777" w:rsidR="00442CFA" w:rsidRPr="00442CFA" w:rsidRDefault="00442CFA" w:rsidP="00442CFA">
      <w:pPr>
        <w:shd w:val="clear" w:color="auto" w:fill="191A1C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42CF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текст українською мовою: "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strip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#очищення від зайвих пробілів</w:t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text.split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42CF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// </w:t>
      </w:r>
      <w:r w:rsidRPr="00442CFA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42CFA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#перша половина - перша літера великою</w:t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first_half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w.capitalize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proofErr w:type="spellStart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w </w:t>
      </w:r>
      <w:proofErr w:type="spellStart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#друга половина: видаляємо всі розділові знаки всі літери маленькі + *</w:t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second_half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w </w:t>
      </w:r>
      <w:proofErr w:type="spellStart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:]: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clean_word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w.strip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",.!?;:-()"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second_half.append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clean_word.lower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"*"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#формуємо новий рядок з символом "|" посередині</w:t>
      </w:r>
      <w:r w:rsidRPr="00442CF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 "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join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first_half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+ 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| " 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 "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join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second_half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42CF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"Результат:</w:t>
      </w:r>
      <w:r w:rsidRPr="00442CF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42CF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442CF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4057A2C2" w14:textId="77777777" w:rsidR="00771F92" w:rsidRDefault="00771F92" w:rsidP="00771F92">
      <w:pPr>
        <w:tabs>
          <w:tab w:val="clear" w:pos="567"/>
        </w:tabs>
        <w:spacing w:line="360" w:lineRule="auto"/>
        <w:rPr>
          <w:sz w:val="28"/>
          <w:szCs w:val="28"/>
        </w:rPr>
      </w:pPr>
    </w:p>
    <w:p w14:paraId="18EC2BA1" w14:textId="77777777" w:rsidR="00442CFA" w:rsidRDefault="00442CFA" w:rsidP="00771F92">
      <w:pPr>
        <w:tabs>
          <w:tab w:val="clear" w:pos="567"/>
        </w:tabs>
        <w:spacing w:line="360" w:lineRule="auto"/>
        <w:rPr>
          <w:sz w:val="28"/>
          <w:szCs w:val="28"/>
        </w:rPr>
      </w:pPr>
    </w:p>
    <w:p w14:paraId="71CC16FE" w14:textId="77777777" w:rsidR="00442CFA" w:rsidRPr="00771F92" w:rsidRDefault="00442CFA" w:rsidP="00771F92">
      <w:pPr>
        <w:tabs>
          <w:tab w:val="clear" w:pos="567"/>
        </w:tabs>
        <w:spacing w:line="360" w:lineRule="auto"/>
        <w:rPr>
          <w:sz w:val="28"/>
          <w:szCs w:val="28"/>
        </w:rPr>
      </w:pPr>
    </w:p>
    <w:p w14:paraId="2999BC6C" w14:textId="2ED34441" w:rsidR="00236495" w:rsidRDefault="0023649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Результат виконання програми:</w:t>
      </w:r>
    </w:p>
    <w:p w14:paraId="51909A5C" w14:textId="62976CBF" w:rsidR="00442CFA" w:rsidRDefault="00442CFA" w:rsidP="00442CFA">
      <w:pPr>
        <w:tabs>
          <w:tab w:val="clear" w:pos="567"/>
          <w:tab w:val="left" w:pos="708"/>
        </w:tabs>
        <w:spacing w:line="276" w:lineRule="auto"/>
        <w:jc w:val="center"/>
        <w:rPr>
          <w:i/>
          <w:iCs/>
          <w:sz w:val="28"/>
          <w:szCs w:val="28"/>
        </w:rPr>
      </w:pPr>
      <w:r w:rsidRPr="00442CFA">
        <w:rPr>
          <w:i/>
          <w:iCs/>
          <w:sz w:val="28"/>
          <w:szCs w:val="28"/>
        </w:rPr>
        <w:drawing>
          <wp:inline distT="0" distB="0" distL="0" distR="0" wp14:anchorId="6633B54C" wp14:editId="28CBBF73">
            <wp:extent cx="5838659" cy="1977411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702" cy="19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6E9E" w14:textId="2B7C55DA" w:rsidR="00236495" w:rsidRDefault="00236495" w:rsidP="00236495">
      <w:pPr>
        <w:tabs>
          <w:tab w:val="clear" w:pos="567"/>
        </w:tabs>
        <w:spacing w:line="360" w:lineRule="auto"/>
        <w:jc w:val="center"/>
      </w:pPr>
      <w:r w:rsidRPr="00C90859">
        <w:t xml:space="preserve">Рис. </w:t>
      </w:r>
      <w:r w:rsidR="00442CFA">
        <w:t>4</w:t>
      </w:r>
      <w:r w:rsidRPr="00C90859">
        <w:t>. Результат виконання програми</w:t>
      </w:r>
    </w:p>
    <w:p w14:paraId="3B2A58C1" w14:textId="77777777" w:rsidR="008B7711" w:rsidRDefault="008B7711" w:rsidP="00442CFA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35A56D9A" w14:textId="77777777" w:rsidR="00442CFA" w:rsidRPr="00072884" w:rsidRDefault="00442CFA" w:rsidP="00442CFA">
      <w:pPr>
        <w:tabs>
          <w:tab w:val="clear" w:pos="567"/>
        </w:tabs>
        <w:spacing w:line="360" w:lineRule="auto"/>
        <w:jc w:val="both"/>
        <w:rPr>
          <w:sz w:val="28"/>
          <w:szCs w:val="28"/>
          <w:lang w:val="en-US"/>
        </w:rPr>
      </w:pPr>
    </w:p>
    <w:p w14:paraId="62DBA6E7" w14:textId="08F04C8E" w:rsidR="00D3342C" w:rsidRDefault="00D3342C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D3342C">
        <w:rPr>
          <w:b/>
          <w:bCs/>
          <w:sz w:val="28"/>
          <w:szCs w:val="28"/>
        </w:rPr>
        <w:t>5.</w:t>
      </w:r>
      <w:r w:rsidRPr="00D3342C">
        <w:rPr>
          <w:sz w:val="28"/>
          <w:szCs w:val="28"/>
        </w:rPr>
        <w:t xml:space="preserve"> Дано рядок на англійській мові, що містить текст до тисячі слів введених користувачем. Вивести всі слова, що починаються на літеру N і слова що закінчуються на літеру P. Літери N і P вводяться користувачем. Врахувати розділові знаки, та перевірити приналежність наведених літер англійській мові</w:t>
      </w:r>
      <w:r w:rsidR="008B7711">
        <w:rPr>
          <w:sz w:val="28"/>
          <w:szCs w:val="28"/>
        </w:rPr>
        <w:t>:</w:t>
      </w:r>
    </w:p>
    <w:p w14:paraId="63FF267A" w14:textId="77777777" w:rsidR="00236495" w:rsidRDefault="00236495" w:rsidP="00236495">
      <w:pPr>
        <w:tabs>
          <w:tab w:val="clear" w:pos="567"/>
        </w:tabs>
        <w:spacing w:line="360" w:lineRule="auto"/>
        <w:ind w:firstLine="708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Лістинг програми:</w:t>
      </w:r>
    </w:p>
    <w:p w14:paraId="45E77B08" w14:textId="77777777" w:rsidR="00992FD5" w:rsidRPr="00992FD5" w:rsidRDefault="00992FD5" w:rsidP="00992FD5">
      <w:pPr>
        <w:shd w:val="clear" w:color="auto" w:fill="191A1C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2FD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текст англійською мовою: 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strip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start_letter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2FD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початкову літеру (N): 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upper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end_letter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2FD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кінцеву літеру (P): 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upper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#перевіряємо, чи введені символи англійські літери</w:t>
      </w:r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start_letter.isalpha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end_letter.isalpha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()):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2FD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введені символи не є літерами."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text.replace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","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"."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split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#вибираємо слова, що починаються на </w:t>
      </w:r>
      <w:proofErr w:type="spellStart"/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start_letter</w:t>
      </w:r>
      <w:proofErr w:type="spellEnd"/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і закінчуються на </w:t>
      </w:r>
      <w:proofErr w:type="spellStart"/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end_letter</w:t>
      </w:r>
      <w:proofErr w:type="spellEnd"/>
      <w:r w:rsidRPr="00992FD5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[w </w:t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w </w:t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w.upper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startswith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start_letter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or</w:t>
      </w:r>
      <w:proofErr w:type="spellEnd"/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w.upper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endswith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end_letter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2FD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"Слова, що починаються на N або закінчуються на P:</w:t>
      </w:r>
      <w:r w:rsidRPr="00992FD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992FD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992FD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0DB2498" w14:textId="77777777" w:rsidR="00992FD5" w:rsidRPr="00992FD5" w:rsidRDefault="00992FD5" w:rsidP="00992FD5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621C0509" w14:textId="77777777" w:rsidR="00992FD5" w:rsidRDefault="0023649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</w:p>
    <w:p w14:paraId="02563FFB" w14:textId="77777777" w:rsidR="00992FD5" w:rsidRDefault="00992FD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</w:p>
    <w:p w14:paraId="752087BE" w14:textId="77777777" w:rsidR="00992FD5" w:rsidRDefault="00992FD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</w:p>
    <w:p w14:paraId="51E1B2F4" w14:textId="77777777" w:rsidR="00992FD5" w:rsidRDefault="00992FD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</w:p>
    <w:p w14:paraId="0E3ED863" w14:textId="77777777" w:rsidR="00992FD5" w:rsidRDefault="00992FD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</w:p>
    <w:p w14:paraId="4E740C42" w14:textId="1C001347" w:rsidR="00236495" w:rsidRDefault="00992FD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 w:rsidR="00236495">
        <w:rPr>
          <w:i/>
          <w:iCs/>
          <w:sz w:val="28"/>
          <w:szCs w:val="28"/>
        </w:rPr>
        <w:t>Результат виконання програми:</w:t>
      </w:r>
    </w:p>
    <w:p w14:paraId="7DC90447" w14:textId="6A3DFFE3" w:rsidR="00072884" w:rsidRDefault="00072884" w:rsidP="00072884">
      <w:pPr>
        <w:tabs>
          <w:tab w:val="clear" w:pos="567"/>
          <w:tab w:val="left" w:pos="708"/>
        </w:tabs>
        <w:spacing w:line="276" w:lineRule="auto"/>
        <w:jc w:val="center"/>
        <w:rPr>
          <w:i/>
          <w:iCs/>
          <w:sz w:val="28"/>
          <w:szCs w:val="28"/>
        </w:rPr>
      </w:pPr>
      <w:r w:rsidRPr="00072884">
        <w:rPr>
          <w:i/>
          <w:iCs/>
          <w:sz w:val="28"/>
          <w:szCs w:val="28"/>
        </w:rPr>
        <w:drawing>
          <wp:inline distT="0" distB="0" distL="0" distR="0" wp14:anchorId="678E977B" wp14:editId="6353E7B0">
            <wp:extent cx="5735292" cy="1821003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783" cy="182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1611" w14:textId="24EC46E0" w:rsidR="00236495" w:rsidRDefault="00236495" w:rsidP="00236495">
      <w:pPr>
        <w:tabs>
          <w:tab w:val="clear" w:pos="567"/>
        </w:tabs>
        <w:spacing w:line="360" w:lineRule="auto"/>
        <w:jc w:val="center"/>
      </w:pPr>
      <w:r w:rsidRPr="00C90859">
        <w:t xml:space="preserve">Рис. </w:t>
      </w:r>
      <w:r w:rsidR="00072884">
        <w:rPr>
          <w:lang w:val="en-US"/>
        </w:rPr>
        <w:t>5</w:t>
      </w:r>
      <w:r w:rsidRPr="00C90859">
        <w:t>. Результат виконання програми</w:t>
      </w:r>
    </w:p>
    <w:p w14:paraId="201E0D42" w14:textId="77777777" w:rsidR="008B7711" w:rsidRDefault="008B7711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</w:p>
    <w:p w14:paraId="6838D4F0" w14:textId="77777777" w:rsidR="008B7711" w:rsidRPr="00D3342C" w:rsidRDefault="008B7711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</w:p>
    <w:p w14:paraId="1D67C6EF" w14:textId="05639A0F" w:rsidR="00D3342C" w:rsidRDefault="00D3342C" w:rsidP="00D3342C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D3342C">
        <w:rPr>
          <w:b/>
          <w:bCs/>
          <w:sz w:val="28"/>
          <w:szCs w:val="28"/>
        </w:rPr>
        <w:t>6.</w:t>
      </w:r>
      <w:r w:rsidRPr="00D3342C">
        <w:rPr>
          <w:sz w:val="28"/>
          <w:szCs w:val="28"/>
        </w:rPr>
        <w:t xml:space="preserve"> Користувач вводить рядок на англійській мові, що містить текст до ста слів. Написати програму для підрахунку голосних літер в тексті. Програма має бути не чутлива до регістру</w:t>
      </w:r>
      <w:r w:rsidR="008E6DA3">
        <w:rPr>
          <w:sz w:val="28"/>
          <w:szCs w:val="28"/>
        </w:rPr>
        <w:t>:</w:t>
      </w:r>
    </w:p>
    <w:p w14:paraId="08F76BDB" w14:textId="77777777" w:rsidR="00236495" w:rsidRDefault="00236495" w:rsidP="00236495">
      <w:pPr>
        <w:tabs>
          <w:tab w:val="clear" w:pos="567"/>
        </w:tabs>
        <w:spacing w:line="360" w:lineRule="auto"/>
        <w:ind w:firstLine="708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Лістинг програми:</w:t>
      </w:r>
    </w:p>
    <w:p w14:paraId="025EC51B" w14:textId="77777777" w:rsidR="00030194" w:rsidRPr="00030194" w:rsidRDefault="00030194" w:rsidP="00030194">
      <w:pPr>
        <w:shd w:val="clear" w:color="auto" w:fill="191A1C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03019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текст англійською мовою: "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lower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3019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#список голосних літер </w:t>
      </w:r>
      <w:proofErr w:type="spellStart"/>
      <w:r w:rsidRPr="0003019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англ</w:t>
      </w:r>
      <w:proofErr w:type="spellEnd"/>
      <w:r w:rsidRPr="0003019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мови</w:t>
      </w:r>
      <w:r w:rsidRPr="0003019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vowels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aeiou</w:t>
      </w:r>
      <w:proofErr w:type="spellEnd"/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03019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#підрахунок кількості голосних</w:t>
      </w:r>
      <w:r w:rsidRPr="0003019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03019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sum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30194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vowels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or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that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is</w:t>
      </w:r>
      <w:proofErr w:type="spellEnd"/>
      <w:r w:rsidRPr="0003019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the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question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03019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3019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"Кількість голосних літер:"</w:t>
      </w:r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03019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4D5932D7" w14:textId="77777777" w:rsidR="00811537" w:rsidRPr="00811537" w:rsidRDefault="00811537" w:rsidP="00811537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16F1532E" w14:textId="77777777" w:rsidR="00236495" w:rsidRDefault="0023649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  <w:t>Результат виконання програми:</w:t>
      </w:r>
    </w:p>
    <w:p w14:paraId="054AF771" w14:textId="498DC7E5" w:rsidR="00353171" w:rsidRDefault="00353171" w:rsidP="00353171">
      <w:pPr>
        <w:tabs>
          <w:tab w:val="clear" w:pos="567"/>
          <w:tab w:val="left" w:pos="708"/>
        </w:tabs>
        <w:spacing w:line="276" w:lineRule="auto"/>
        <w:jc w:val="center"/>
        <w:rPr>
          <w:i/>
          <w:iCs/>
          <w:sz w:val="28"/>
          <w:szCs w:val="28"/>
        </w:rPr>
      </w:pPr>
      <w:r w:rsidRPr="00353171">
        <w:rPr>
          <w:i/>
          <w:iCs/>
          <w:sz w:val="28"/>
          <w:szCs w:val="28"/>
        </w:rPr>
        <w:drawing>
          <wp:inline distT="0" distB="0" distL="0" distR="0" wp14:anchorId="5F3A73B5" wp14:editId="003BD005">
            <wp:extent cx="5371106" cy="2212138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226" cy="222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C0A" w14:textId="11A812F5" w:rsidR="00236495" w:rsidRDefault="00236495" w:rsidP="00236495">
      <w:pPr>
        <w:tabs>
          <w:tab w:val="clear" w:pos="567"/>
        </w:tabs>
        <w:spacing w:line="360" w:lineRule="auto"/>
        <w:jc w:val="center"/>
      </w:pPr>
      <w:r w:rsidRPr="00C90859">
        <w:t xml:space="preserve">Рис. </w:t>
      </w:r>
      <w:r w:rsidR="00353171">
        <w:t>6</w:t>
      </w:r>
      <w:r w:rsidRPr="00C90859">
        <w:t>. Результат виконання програми</w:t>
      </w:r>
    </w:p>
    <w:p w14:paraId="109A2388" w14:textId="77777777" w:rsidR="008E6DA3" w:rsidRPr="00D3342C" w:rsidRDefault="008E6DA3" w:rsidP="00353171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20696915" w14:textId="5643B760" w:rsidR="008E6DA3" w:rsidRDefault="00D3342C" w:rsidP="00C60C84">
      <w:pPr>
        <w:tabs>
          <w:tab w:val="clear" w:pos="567"/>
        </w:tabs>
        <w:spacing w:line="360" w:lineRule="auto"/>
        <w:ind w:firstLine="708"/>
        <w:jc w:val="both"/>
        <w:rPr>
          <w:sz w:val="28"/>
          <w:szCs w:val="28"/>
        </w:rPr>
      </w:pPr>
      <w:r w:rsidRPr="00D3342C">
        <w:rPr>
          <w:b/>
          <w:bCs/>
          <w:sz w:val="28"/>
          <w:szCs w:val="28"/>
        </w:rPr>
        <w:t>7.</w:t>
      </w:r>
      <w:r w:rsidRPr="00D3342C">
        <w:rPr>
          <w:sz w:val="28"/>
          <w:szCs w:val="28"/>
        </w:rPr>
        <w:t xml:space="preserve"> Дано рядок на англійській мові введений користувачем, що містить текст (до тисячі слів). Написати програму, що повертає список який містить всі імена і власні назви всередині речень (слова з великої літери). Врахувати розділові знаки</w:t>
      </w:r>
      <w:r w:rsidR="008E6DA3">
        <w:rPr>
          <w:sz w:val="28"/>
          <w:szCs w:val="28"/>
        </w:rPr>
        <w:t>:</w:t>
      </w:r>
    </w:p>
    <w:p w14:paraId="28769484" w14:textId="77777777" w:rsidR="00236495" w:rsidRDefault="00236495" w:rsidP="00236495">
      <w:pPr>
        <w:tabs>
          <w:tab w:val="clear" w:pos="567"/>
        </w:tabs>
        <w:spacing w:line="360" w:lineRule="auto"/>
        <w:ind w:firstLine="708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Лістинг програми:</w:t>
      </w:r>
    </w:p>
    <w:p w14:paraId="08FB072A" w14:textId="77777777" w:rsidR="00C60C84" w:rsidRPr="00C60C84" w:rsidRDefault="00C60C84" w:rsidP="00C60C84">
      <w:pPr>
        <w:shd w:val="clear" w:color="auto" w:fill="191A1C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C60C8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C60C8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"Введіть текст англійською мовою: "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strip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#видаляємо основні розділові знаки</w:t>
      </w:r>
      <w:r w:rsidRPr="00C60C8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C60C8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",.!?;:-()"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text.replace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C60C8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#розділяємо текст на слова</w:t>
      </w:r>
      <w:r w:rsidRPr="00C60C8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text.split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#слова, що починаються з великої літери</w:t>
      </w:r>
      <w:r w:rsidRPr="00C60C84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capital_words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[w </w:t>
      </w:r>
      <w:proofErr w:type="spellStart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w </w:t>
      </w:r>
      <w:proofErr w:type="spellStart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words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w[</w:t>
      </w:r>
      <w:r w:rsidRPr="00C60C84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isupper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()]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C60C8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C60C8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"Імена та власні назви:</w:t>
      </w:r>
      <w:r w:rsidRPr="00C60C84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C60C84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capital_words</w:t>
      </w:r>
      <w:proofErr w:type="spellEnd"/>
      <w:r w:rsidRPr="00C60C84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413D9906" w14:textId="77777777" w:rsidR="00C60C84" w:rsidRPr="00C60C84" w:rsidRDefault="00C60C84" w:rsidP="00C60C84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682C5FCC" w14:textId="77777777" w:rsidR="00236495" w:rsidRDefault="00236495" w:rsidP="00236495">
      <w:pPr>
        <w:tabs>
          <w:tab w:val="clear" w:pos="567"/>
          <w:tab w:val="left" w:pos="708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  <w:t>Результат виконання програми:</w:t>
      </w:r>
    </w:p>
    <w:p w14:paraId="41BCB7A3" w14:textId="668C7837" w:rsidR="00FC1F04" w:rsidRDefault="00C60C84" w:rsidP="00C60C84">
      <w:pPr>
        <w:tabs>
          <w:tab w:val="clear" w:pos="567"/>
          <w:tab w:val="left" w:pos="708"/>
        </w:tabs>
        <w:spacing w:line="276" w:lineRule="auto"/>
        <w:jc w:val="center"/>
        <w:rPr>
          <w:i/>
          <w:iCs/>
          <w:sz w:val="28"/>
          <w:szCs w:val="28"/>
        </w:rPr>
      </w:pPr>
      <w:r w:rsidRPr="00C60C84">
        <w:rPr>
          <w:i/>
          <w:iCs/>
          <w:sz w:val="28"/>
          <w:szCs w:val="28"/>
        </w:rPr>
        <w:drawing>
          <wp:inline distT="0" distB="0" distL="0" distR="0" wp14:anchorId="35ECC444" wp14:editId="29EAA166">
            <wp:extent cx="5631925" cy="1522510"/>
            <wp:effectExtent l="0" t="0" r="698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3468" cy="15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F8C5" w14:textId="293E9A93" w:rsidR="00236495" w:rsidRDefault="00236495" w:rsidP="00236495">
      <w:pPr>
        <w:tabs>
          <w:tab w:val="clear" w:pos="567"/>
        </w:tabs>
        <w:spacing w:line="360" w:lineRule="auto"/>
        <w:jc w:val="center"/>
      </w:pPr>
      <w:r w:rsidRPr="00C90859">
        <w:t xml:space="preserve">Рис. </w:t>
      </w:r>
      <w:r w:rsidR="00C60C84">
        <w:t>7</w:t>
      </w:r>
      <w:r w:rsidRPr="00C90859">
        <w:t>. Результат виконання програми</w:t>
      </w:r>
    </w:p>
    <w:p w14:paraId="15CEEFDA" w14:textId="77777777" w:rsidR="00D3342C" w:rsidRDefault="00D3342C" w:rsidP="00C60C84">
      <w:pPr>
        <w:tabs>
          <w:tab w:val="clear" w:pos="567"/>
        </w:tabs>
        <w:spacing w:line="360" w:lineRule="auto"/>
        <w:jc w:val="both"/>
        <w:rPr>
          <w:sz w:val="28"/>
          <w:szCs w:val="28"/>
        </w:rPr>
      </w:pPr>
    </w:p>
    <w:p w14:paraId="6162241F" w14:textId="77777777" w:rsidR="00C60C84" w:rsidRDefault="00C60C84" w:rsidP="00C60C84">
      <w:pPr>
        <w:tabs>
          <w:tab w:val="clear" w:pos="567"/>
        </w:tabs>
        <w:spacing w:line="360" w:lineRule="auto"/>
        <w:jc w:val="both"/>
        <w:rPr>
          <w:b/>
          <w:bCs/>
          <w:sz w:val="28"/>
          <w:szCs w:val="28"/>
        </w:rPr>
      </w:pPr>
    </w:p>
    <w:p w14:paraId="33B284AE" w14:textId="3E3F6051" w:rsidR="00D3342C" w:rsidRPr="00D3342C" w:rsidRDefault="00D3342C" w:rsidP="00D3342C">
      <w:pPr>
        <w:tabs>
          <w:tab w:val="clear" w:pos="567"/>
        </w:tabs>
        <w:spacing w:line="360" w:lineRule="auto"/>
        <w:ind w:firstLine="708"/>
        <w:jc w:val="both"/>
        <w:rPr>
          <w:rFonts w:eastAsia="Times New Roman"/>
          <w:lang w:eastAsia="uk-UA"/>
        </w:rPr>
      </w:pPr>
      <w:r>
        <w:rPr>
          <w:b/>
          <w:bCs/>
          <w:sz w:val="28"/>
          <w:szCs w:val="28"/>
        </w:rPr>
        <w:t xml:space="preserve">Висновки: </w:t>
      </w:r>
      <w:r>
        <w:rPr>
          <w:rFonts w:eastAsia="Helvetica-Bold"/>
          <w:sz w:val="28"/>
          <w:szCs w:val="28"/>
        </w:rPr>
        <w:t xml:space="preserve">під час виконання лабораторної роботи </w:t>
      </w:r>
      <w:r w:rsidR="00E37DD5">
        <w:rPr>
          <w:sz w:val="28"/>
          <w:szCs w:val="28"/>
        </w:rPr>
        <w:t>я</w:t>
      </w:r>
      <w:r w:rsidR="00E37DD5" w:rsidRPr="00E37DD5">
        <w:rPr>
          <w:sz w:val="28"/>
          <w:szCs w:val="28"/>
        </w:rPr>
        <w:t xml:space="preserve"> навчилася зчитувати та обробляти текст, аналізувати слова, враховувати регістр символів і розділові знаки, виконувати пошук, заміну символів та підрахунок елементів у рядку. </w:t>
      </w:r>
    </w:p>
    <w:sectPr w:rsidR="00D3342C" w:rsidRPr="00D3342C" w:rsidSect="00DF167B">
      <w:headerReference w:type="default" r:id="rId15"/>
      <w:headerReference w:type="first" r:id="rId16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6BAF7" w14:textId="77777777" w:rsidR="00AB35F6" w:rsidRDefault="00AB35F6">
      <w:r>
        <w:separator/>
      </w:r>
    </w:p>
  </w:endnote>
  <w:endnote w:type="continuationSeparator" w:id="0">
    <w:p w14:paraId="23A028F2" w14:textId="77777777" w:rsidR="00AB35F6" w:rsidRDefault="00AB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72580" w14:textId="77777777" w:rsidR="00AB35F6" w:rsidRDefault="00AB35F6">
      <w:r>
        <w:separator/>
      </w:r>
    </w:p>
  </w:footnote>
  <w:footnote w:type="continuationSeparator" w:id="0">
    <w:p w14:paraId="6D2EE1FA" w14:textId="77777777" w:rsidR="00AB35F6" w:rsidRDefault="00AB3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1F166" w14:textId="77777777" w:rsidR="002A3ADA" w:rsidRDefault="002A3ADA">
    <w:pPr>
      <w:pStyle w:val="a6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E860A9" wp14:editId="2CD103DE">
              <wp:simplePos x="0" y="0"/>
              <wp:positionH relativeFrom="column">
                <wp:posOffset>-232520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60" name="Группа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61" name="Rectangle 2"/>
                      <wps:cNvSpPr>
                        <a:spLocks noChangeArrowheads="1"/>
                      </wps:cNvSpPr>
                      <wps:spPr bwMode="auto">
                        <a:xfrm>
                          <a:off x="2312" y="15643"/>
                          <a:ext cx="1369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A346E" w14:textId="77777777" w:rsidR="009F166D" w:rsidRPr="00CB2BE9" w:rsidRDefault="009F166D" w:rsidP="009F166D">
                            <w:pPr>
                              <w:jc w:val="center"/>
                              <w:rPr>
                                <w:i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Мазурова І. В.</w:t>
                            </w:r>
                          </w:p>
                          <w:p w14:paraId="7C4A178E" w14:textId="77777777" w:rsidR="009F166D" w:rsidRPr="00DE3F47" w:rsidRDefault="009F166D" w:rsidP="009F166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41769A3F" w14:textId="77777777" w:rsidR="002A3ADA" w:rsidRPr="00331968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E083FDF" w14:textId="77777777" w:rsidR="002A3ADA" w:rsidRPr="00331968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D8737D0" w14:textId="77777777" w:rsidR="002A3ADA" w:rsidRPr="00331968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62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3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9AE3C1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C7BF44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CED83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466078C8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E06615A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5D1AB96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7B076ED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CF4F57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17EE11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A21C18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12220F" w14:textId="77777777" w:rsidR="002A3ADA" w:rsidRPr="001278B1" w:rsidRDefault="002A3ADA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Арк</w:t>
                                </w: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733428" w14:textId="77777777" w:rsidR="002A3ADA" w:rsidRPr="001278B1" w:rsidRDefault="002A3ADA" w:rsidP="00AF37CB">
                                <w:pPr>
                                  <w:pStyle w:val="a8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11382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8" y="15804"/>
                              <a:ext cx="6272" cy="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57A2AA" w14:textId="5CA81A13" w:rsidR="009F166D" w:rsidRPr="009F166D" w:rsidRDefault="009F166D" w:rsidP="009F166D">
                                <w:pPr>
                                  <w:spacing w:before="120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3"/>
                                  </w:rPr>
                                </w:pPr>
                                <w:r w:rsidRPr="009F166D">
                                  <w:rPr>
                                    <w:rFonts w:ascii="ISOCPEUR" w:hAnsi="ISOCPEUR"/>
                                    <w:i/>
                                    <w:sz w:val="23"/>
                                  </w:rPr>
                                  <w:t>ДУ «Житомирська політехніка».25.</w:t>
                                </w:r>
                                <w:r w:rsidRPr="009F166D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3"/>
                                    <w:lang w:val="en-US"/>
                                  </w:rPr>
                                  <w:t>F</w:t>
                                </w:r>
                                <w:r w:rsidRPr="009F166D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3"/>
                                  </w:rPr>
                                  <w:t>2.06</w:t>
                                </w:r>
                                <w:r w:rsidRPr="009F166D">
                                  <w:rPr>
                                    <w:rFonts w:ascii="ISOCPEUR" w:hAnsi="ISOCPEUR"/>
                                    <w:i/>
                                    <w:sz w:val="23"/>
                                  </w:rPr>
                                  <w:t>.000 – Лр</w:t>
                                </w:r>
                                <w:r w:rsidR="00D3342C">
                                  <w:rPr>
                                    <w:rFonts w:ascii="ISOCPEUR" w:hAnsi="ISOCPEUR"/>
                                    <w:i/>
                                    <w:sz w:val="23"/>
                                  </w:rPr>
                                  <w:t>3</w:t>
                                </w:r>
                              </w:p>
                              <w:p w14:paraId="23081EB0" w14:textId="77777777" w:rsidR="009F166D" w:rsidRPr="009F166D" w:rsidRDefault="009F166D" w:rsidP="009F166D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098E11FE" w14:textId="77777777" w:rsidR="009F166D" w:rsidRPr="009F166D" w:rsidRDefault="009F166D" w:rsidP="009F166D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2A54FEC3" w14:textId="77777777" w:rsidR="00C76028" w:rsidRPr="009F166D" w:rsidRDefault="00C76028" w:rsidP="00C76028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9BE4F3E" w14:textId="77777777" w:rsidR="00C76028" w:rsidRPr="009F166D" w:rsidRDefault="00C76028" w:rsidP="00C76028">
                                <w:pPr>
                                  <w:pStyle w:val="a8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30"/>
                                    <w:szCs w:val="28"/>
                                    <w:lang w:val="ru-RU"/>
                                  </w:rPr>
                                </w:pPr>
                              </w:p>
                              <w:p w14:paraId="34F2AD2E" w14:textId="77777777" w:rsidR="002A3ADA" w:rsidRPr="009F166D" w:rsidRDefault="002A3ADA" w:rsidP="00991065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5CEA8544" w14:textId="77777777" w:rsidR="002A3ADA" w:rsidRPr="009F166D" w:rsidRDefault="002A3ADA" w:rsidP="00AF37C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12" y="15919"/>
                            <a:ext cx="1392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EB643" w14:textId="77777777" w:rsidR="009F166D" w:rsidRDefault="009F166D" w:rsidP="009F166D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>Желізко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 В. В.</w:t>
                              </w:r>
                            </w:p>
                            <w:p w14:paraId="4DA2E7E1" w14:textId="77777777" w:rsidR="009F166D" w:rsidRPr="0005198B" w:rsidRDefault="009F166D" w:rsidP="009F166D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</w:p>
                            <w:p w14:paraId="7DA67DC6" w14:textId="77777777" w:rsidR="002A3ADA" w:rsidRPr="00602684" w:rsidRDefault="002A3ADA" w:rsidP="007803F9">
                              <w:pPr>
                                <w:pStyle w:val="a8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E860A9" id="Группа 60" o:spid="_x0000_s1026" style="position:absolute;margin-left:-18.3pt;margin-top:-21.0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">
              <v:rect id="Rectangle 2" o:spid="_x0000_s1027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24CA346E" w14:textId="77777777" w:rsidR="009F166D" w:rsidRPr="00CB2BE9" w:rsidRDefault="009F166D" w:rsidP="009F166D">
                      <w:pPr>
                        <w:jc w:val="center"/>
                        <w:rPr>
                          <w:i/>
                          <w:sz w:val="22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Мазурова І. В.</w:t>
                      </w:r>
                    </w:p>
                    <w:p w14:paraId="7C4A178E" w14:textId="77777777" w:rsidR="009F166D" w:rsidRPr="00DE3F47" w:rsidRDefault="009F166D" w:rsidP="009F166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.</w:t>
                      </w:r>
                    </w:p>
                    <w:p w14:paraId="41769A3F" w14:textId="77777777" w:rsidR="002A3ADA" w:rsidRPr="00331968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E083FDF" w14:textId="77777777" w:rsidR="002A3ADA" w:rsidRPr="00331968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D8737D0" w14:textId="77777777" w:rsidR="002A3ADA" w:rsidRPr="00331968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  <v:textbox inset="1pt,1pt,1pt,1pt">
                      <w:txbxContent>
                        <w:p w14:paraId="0B9AE3C1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8C7BF44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  <v:textbox inset="1pt,1pt,1pt,1pt">
                      <w:txbxContent>
                        <w:p w14:paraId="32ECED83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№ докум.</w:t>
                          </w:r>
                        </w:p>
                        <w:p w14:paraId="466078C8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E06615A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5D1AB96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7B076ED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CF4F57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017EE11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A21C18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  <v:textbox inset="1pt,1pt,1pt,1pt">
                      <w:txbxContent>
                        <w:p w14:paraId="3012220F" w14:textId="77777777" w:rsidR="002A3ADA" w:rsidRPr="001278B1" w:rsidRDefault="002A3ADA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Арк</w:t>
                          </w: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  <v:textbox inset="1pt,1pt,1pt,1pt">
                      <w:txbxContent>
                        <w:p w14:paraId="29733428" w14:textId="77777777" w:rsidR="002A3ADA" w:rsidRPr="001278B1" w:rsidRDefault="002A3ADA" w:rsidP="00AF37CB">
                          <w:pPr>
                            <w:pStyle w:val="a8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11382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4998;top:15804;width:6272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E57A2AA" w14:textId="5CA81A13" w:rsidR="009F166D" w:rsidRPr="009F166D" w:rsidRDefault="009F166D" w:rsidP="009F166D">
                          <w:pPr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  <w:sz w:val="23"/>
                            </w:rPr>
                          </w:pPr>
                          <w:r w:rsidRPr="009F166D">
                            <w:rPr>
                              <w:rFonts w:ascii="ISOCPEUR" w:hAnsi="ISOCPEUR"/>
                              <w:i/>
                              <w:sz w:val="23"/>
                            </w:rPr>
                            <w:t>ДУ «Житомирська політехніка».25.</w:t>
                          </w:r>
                          <w:r w:rsidRPr="009F166D">
                            <w:rPr>
                              <w:rFonts w:ascii="ISOCPEUR" w:hAnsi="ISOCPEUR"/>
                              <w:i/>
                              <w:color w:val="000000"/>
                              <w:sz w:val="23"/>
                              <w:lang w:val="en-US"/>
                            </w:rPr>
                            <w:t>F</w:t>
                          </w:r>
                          <w:r w:rsidRPr="009F166D">
                            <w:rPr>
                              <w:rFonts w:ascii="ISOCPEUR" w:hAnsi="ISOCPEUR"/>
                              <w:i/>
                              <w:color w:val="000000"/>
                              <w:sz w:val="23"/>
                            </w:rPr>
                            <w:t>2.06</w:t>
                          </w:r>
                          <w:r w:rsidRPr="009F166D">
                            <w:rPr>
                              <w:rFonts w:ascii="ISOCPEUR" w:hAnsi="ISOCPEUR"/>
                              <w:i/>
                              <w:sz w:val="23"/>
                            </w:rPr>
                            <w:t>.000 – Лр</w:t>
                          </w:r>
                          <w:r w:rsidR="00D3342C">
                            <w:rPr>
                              <w:rFonts w:ascii="ISOCPEUR" w:hAnsi="ISOCPEUR"/>
                              <w:i/>
                              <w:sz w:val="23"/>
                            </w:rPr>
                            <w:t>3</w:t>
                          </w:r>
                        </w:p>
                        <w:p w14:paraId="23081EB0" w14:textId="77777777" w:rsidR="009F166D" w:rsidRPr="009F166D" w:rsidRDefault="009F166D" w:rsidP="009F166D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8E11FE" w14:textId="77777777" w:rsidR="009F166D" w:rsidRPr="009F166D" w:rsidRDefault="009F166D" w:rsidP="009F166D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4FEC3" w14:textId="77777777" w:rsidR="00C76028" w:rsidRPr="009F166D" w:rsidRDefault="00C76028" w:rsidP="00C76028">
                          <w:pPr>
                            <w:pStyle w:val="a8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19BE4F3E" w14:textId="77777777" w:rsidR="00C76028" w:rsidRPr="009F166D" w:rsidRDefault="00C76028" w:rsidP="00C76028">
                          <w:pPr>
                            <w:pStyle w:val="a8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30"/>
                              <w:szCs w:val="28"/>
                              <w:lang w:val="ru-RU"/>
                            </w:rPr>
                          </w:pPr>
                        </w:p>
                        <w:p w14:paraId="34F2AD2E" w14:textId="77777777" w:rsidR="002A3ADA" w:rsidRPr="009F166D" w:rsidRDefault="002A3ADA" w:rsidP="00991065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8544" w14:textId="77777777" w:rsidR="002A3ADA" w:rsidRPr="009F166D" w:rsidRDefault="002A3ADA" w:rsidP="00AF37C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    <v:textbox inset="0,1pt,0,1pt">
                    <w:txbxContent>
                      <w:p w14:paraId="33FEB643" w14:textId="77777777" w:rsidR="009F166D" w:rsidRDefault="009F166D" w:rsidP="009F166D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sz w:val="20"/>
                            <w:szCs w:val="20"/>
                          </w:rPr>
                          <w:t>Желізко</w:t>
                        </w:r>
                        <w:proofErr w:type="spellEnd"/>
                        <w:r>
                          <w:rPr>
                            <w:i/>
                            <w:sz w:val="20"/>
                            <w:szCs w:val="20"/>
                          </w:rPr>
                          <w:t xml:space="preserve"> В. В.</w:t>
                        </w:r>
                      </w:p>
                      <w:p w14:paraId="4DA2E7E1" w14:textId="77777777" w:rsidR="009F166D" w:rsidRPr="0005198B" w:rsidRDefault="009F166D" w:rsidP="009F166D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</w:p>
                      <w:p w14:paraId="7DA67DC6" w14:textId="77777777" w:rsidR="002A3ADA" w:rsidRPr="00602684" w:rsidRDefault="002A3ADA" w:rsidP="007803F9">
                        <w:pPr>
                          <w:pStyle w:val="a8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540BA" w14:textId="77777777" w:rsidR="002A3ADA" w:rsidRDefault="002A3ADA">
    <w:pPr>
      <w:pStyle w:val="a6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8E38A2" wp14:editId="101F88A7">
              <wp:simplePos x="0" y="0"/>
              <wp:positionH relativeFrom="column">
                <wp:posOffset>-232520</wp:posOffset>
              </wp:positionH>
              <wp:positionV relativeFrom="paragraph">
                <wp:posOffset>-243481</wp:posOffset>
              </wp:positionV>
              <wp:extent cx="6661785" cy="10295890"/>
              <wp:effectExtent l="0" t="0" r="43815" b="2921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1134" y="284"/>
                        <a:chExt cx="10491" cy="16214"/>
                      </a:xfrm>
                    </wpg:grpSpPr>
                    <wps:wsp>
                      <wps:cNvPr id="11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83F7B" w14:textId="77777777" w:rsidR="002A3ADA" w:rsidRPr="00C93D8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CB915" w14:textId="77777777" w:rsidR="002A3ADA" w:rsidRPr="004D3F2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B741D" w14:textId="77777777" w:rsidR="002A3ADA" w:rsidRPr="004D3F2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E1D7B" w14:textId="77777777" w:rsidR="002A3ADA" w:rsidRPr="004D3F2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BE83C" w14:textId="77777777" w:rsidR="002A3ADA" w:rsidRPr="004D3F2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EF0B5" w14:textId="77777777" w:rsidR="002A3ADA" w:rsidRPr="00C93D8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noProof/>
                                <w:sz w:val="20"/>
                              </w:rPr>
                            </w:pPr>
                            <w:r w:rsidRPr="00C93D82">
                              <w:rPr>
                                <w:noProof/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1C862" w14:textId="77777777" w:rsidR="002A3ADA" w:rsidRPr="00CF5643" w:rsidRDefault="002A3ADA" w:rsidP="00AF37CB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43"/>
                      <wps:cNvSpPr>
                        <a:spLocks noChangeArrowheads="1"/>
                      </wps:cNvSpPr>
                      <wps:spPr bwMode="auto">
                        <a:xfrm>
                          <a:off x="5176" y="14347"/>
                          <a:ext cx="6434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8292F5" w14:textId="6A391A9E" w:rsidR="00541461" w:rsidRDefault="00541461" w:rsidP="00541461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bookmarkStart w:id="0" w:name="_Hlk217145437"/>
                            <w:bookmarkStart w:id="1" w:name="_Hlk217145438"/>
                            <w:bookmarkStart w:id="2" w:name="_Hlk217145445"/>
                            <w:bookmarkStart w:id="3" w:name="_Hlk217145446"/>
                            <w:bookmarkStart w:id="4" w:name="_Hlk217145447"/>
                            <w:bookmarkStart w:id="5" w:name="_Hlk217145448"/>
                            <w:bookmarkStart w:id="6" w:name="_Hlk217145449"/>
                            <w:bookmarkStart w:id="7" w:name="_Hlk217145450"/>
                            <w:bookmarkStart w:id="8" w:name="_Hlk217145451"/>
                            <w:bookmarkStart w:id="9" w:name="_Hlk217145452"/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F</w:t>
                            </w:r>
                            <w:r w:rsidRPr="00525283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2</w:t>
                            </w:r>
                            <w:r w:rsidRPr="000F4131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Pr="00525283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06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р</w:t>
                            </w:r>
                            <w:r w:rsidR="00D3342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3</w:t>
                            </w:r>
                          </w:p>
                          <w:p w14:paraId="724CC566" w14:textId="77777777" w:rsidR="00541461" w:rsidRPr="00737355" w:rsidRDefault="00541461" w:rsidP="00541461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‘’’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_</w:t>
                            </w:r>
                          </w:p>
                          <w:p w14:paraId="063DD8C3" w14:textId="77777777" w:rsidR="00541461" w:rsidRPr="00552DF5" w:rsidRDefault="00541461" w:rsidP="00541461"/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p w14:paraId="0DB16A50" w14:textId="77777777" w:rsidR="002A3ADA" w:rsidRPr="00552DF5" w:rsidRDefault="002A3ADA" w:rsidP="00AF37C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Line 44"/>
                      <wps:cNvCnPr/>
                      <wps:spPr bwMode="auto">
                        <a:xfrm>
                          <a:off x="1154" y="15027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4" name="Group 49"/>
                      <wpg:cNvGrpSpPr>
                        <a:grpSpLocks/>
                      </wpg:cNvGrpSpPr>
                      <wpg:grpSpPr bwMode="auto">
                        <a:xfrm>
                          <a:off x="1154" y="15068"/>
                          <a:ext cx="2548" cy="290"/>
                          <a:chOff x="0" y="-1992"/>
                          <a:chExt cx="20238" cy="23107"/>
                        </a:xfrm>
                      </wpg:grpSpPr>
                      <wps:wsp>
                        <wps:cNvPr id="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9C34B9" w14:textId="77777777" w:rsidR="002A3ADA" w:rsidRPr="00C93D82" w:rsidRDefault="002A3ADA" w:rsidP="00AF37CB">
                              <w:pPr>
                                <w:pStyle w:val="a8"/>
                                <w:rPr>
                                  <w:rFonts w:ascii="Journal" w:hAnsi="Journal"/>
                                  <w:noProof/>
                                  <w:sz w:val="20"/>
                                </w:rPr>
                              </w:pPr>
                              <w:r w:rsidRPr="00C93D82">
                                <w:rPr>
                                  <w:noProof/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noProof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182" y="-1992"/>
                            <a:ext cx="11056" cy="23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67195A" w14:textId="77777777" w:rsidR="00DE3F47" w:rsidRPr="00CB2BE9" w:rsidRDefault="00541461" w:rsidP="009F166D">
                              <w:pPr>
                                <w:jc w:val="center"/>
                                <w:rPr>
                                  <w:i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>Мазурова І. В.</w:t>
                              </w:r>
                            </w:p>
                            <w:p w14:paraId="30443882" w14:textId="77777777" w:rsidR="002A3ADA" w:rsidRPr="00DE3F47" w:rsidRDefault="00DE3F47" w:rsidP="009F166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870E6" w14:textId="77777777" w:rsidR="002A3ADA" w:rsidRPr="008A69C3" w:rsidRDefault="002A3ADA" w:rsidP="00AF37CB">
                              <w:pPr>
                                <w:pStyle w:val="a8"/>
                                <w:rPr>
                                  <w:noProof/>
                                  <w:sz w:val="20"/>
                                  <w:lang w:val="ru-RU"/>
                                </w:rPr>
                              </w:pPr>
                              <w:r w:rsidRPr="008A69C3">
                                <w:rPr>
                                  <w:noProof/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374E42" w14:textId="77777777" w:rsidR="002A3ADA" w:rsidRDefault="00541461" w:rsidP="009F166D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>Желізко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 В. В.</w:t>
                              </w:r>
                            </w:p>
                            <w:p w14:paraId="13C2238E" w14:textId="77777777" w:rsidR="00541461" w:rsidRPr="0005198B" w:rsidRDefault="00541461" w:rsidP="009F166D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4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C25E1" w14:textId="77777777" w:rsidR="002A3ADA" w:rsidRPr="00C93D82" w:rsidRDefault="002A3ADA" w:rsidP="00AF37CB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C8F18" w14:textId="77777777" w:rsidR="002A3ADA" w:rsidRPr="00E00BAC" w:rsidRDefault="002A3ADA" w:rsidP="00AF37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814E3" w14:textId="77777777" w:rsidR="002A3ADA" w:rsidRPr="00C93D82" w:rsidRDefault="002A3ADA" w:rsidP="00AF37CB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F98B4" w14:textId="77777777" w:rsidR="002A3ADA" w:rsidRPr="00E00BAC" w:rsidRDefault="002A3ADA" w:rsidP="00AF37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45E7B" w14:textId="77777777" w:rsidR="002A3ADA" w:rsidRPr="001439B3" w:rsidRDefault="002A3ADA" w:rsidP="00AF37CB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sz w:val="20"/>
                                </w:rPr>
                                <w:t xml:space="preserve"> Затверд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C58AD" w14:textId="77777777" w:rsidR="002A3ADA" w:rsidRPr="005D44B3" w:rsidRDefault="002A3ADA" w:rsidP="00AF37CB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282"/>
                          <a:ext cx="3312" cy="1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E77D0" w14:textId="77777777" w:rsidR="002A3ADA" w:rsidRPr="00153DEC" w:rsidRDefault="002A3ADA" w:rsidP="00AF37CB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153D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6B7364A" w14:textId="77777777" w:rsidR="002A3ADA" w:rsidRPr="00C0477F" w:rsidRDefault="002A3ADA" w:rsidP="00AF37CB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0DAA728D" w14:textId="77777777" w:rsidR="002A3ADA" w:rsidRDefault="002A3ADA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  <wps:wsp>
                      <wps:cNvPr id="5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8AA3E" w14:textId="77777777" w:rsidR="002A3ADA" w:rsidRPr="00C93D82" w:rsidRDefault="002A3ADA" w:rsidP="00AF37CB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2EFFE" w14:textId="77777777" w:rsidR="002A3ADA" w:rsidRPr="00C93D82" w:rsidRDefault="002A3ADA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40E3C" w14:textId="77777777" w:rsidR="002A3ADA" w:rsidRPr="00BD4404" w:rsidRDefault="00541461" w:rsidP="00AF37CB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9A1ACA" w14:textId="77777777" w:rsidR="002A3ADA" w:rsidRPr="0046561B" w:rsidRDefault="002A3ADA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541461">
                              <w:rPr>
                                <w:sz w:val="32"/>
                                <w:szCs w:val="32"/>
                              </w:rPr>
                              <w:t>ВТк-25-1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8E38A2" id="Группа 10" o:spid="_x0000_s1050" style="position:absolute;margin-left:-18.3pt;margin-top:-19.15pt;width:524.55pt;height:810.7pt;z-index:251660288" coordorigin="1134,284" coordsize="10491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    <v:textbox inset="0,0,0,0">
                  <w:txbxContent>
                    <w:p w14:paraId="22583F7B" w14:textId="77777777" w:rsidR="002A3ADA" w:rsidRPr="00C93D82" w:rsidRDefault="002A3ADA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    <v:textbox inset="0,0,0,0">
                  <w:txbxContent>
                    <w:p w14:paraId="347CB915" w14:textId="77777777" w:rsidR="002A3ADA" w:rsidRPr="004D3F22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<v:textbox inset="0,0,0,0">
                  <w:txbxContent>
                    <w:p w14:paraId="210B741D" w14:textId="77777777" w:rsidR="002A3ADA" w:rsidRPr="004D3F22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<v:textbox inset="0,0,0,0">
                  <w:txbxContent>
                    <w:p w14:paraId="6CAE1D7B" w14:textId="77777777" w:rsidR="002A3ADA" w:rsidRPr="004D3F22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<v:textbox inset="0,0,0,0">
                  <w:txbxContent>
                    <w:p w14:paraId="210BE83C" w14:textId="77777777" w:rsidR="002A3ADA" w:rsidRPr="004D3F22" w:rsidRDefault="002A3ADA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<v:textbox inset="0,0,0,0">
                  <w:txbxContent>
                    <w:p w14:paraId="008EF0B5" w14:textId="77777777" w:rsidR="002A3ADA" w:rsidRPr="00C93D82" w:rsidRDefault="002A3ADA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noProof/>
                          <w:sz w:val="20"/>
                        </w:rPr>
                      </w:pPr>
                      <w:r w:rsidRPr="00C93D82">
                        <w:rPr>
                          <w:noProof/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6891C862" w14:textId="77777777" w:rsidR="002A3ADA" w:rsidRPr="00CF5643" w:rsidRDefault="002A3ADA" w:rsidP="00AF37CB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176;top:14347;width:643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7E8292F5" w14:textId="6A391A9E" w:rsidR="00541461" w:rsidRDefault="00541461" w:rsidP="00541461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bookmarkStart w:id="10" w:name="_Hlk217145437"/>
                      <w:bookmarkStart w:id="11" w:name="_Hlk217145438"/>
                      <w:bookmarkStart w:id="12" w:name="_Hlk217145445"/>
                      <w:bookmarkStart w:id="13" w:name="_Hlk217145446"/>
                      <w:bookmarkStart w:id="14" w:name="_Hlk217145447"/>
                      <w:bookmarkStart w:id="15" w:name="_Hlk217145448"/>
                      <w:bookmarkStart w:id="16" w:name="_Hlk217145449"/>
                      <w:bookmarkStart w:id="17" w:name="_Hlk217145450"/>
                      <w:bookmarkStart w:id="18" w:name="_Hlk217145451"/>
                      <w:bookmarkStart w:id="19" w:name="_Hlk217145452"/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F</w:t>
                      </w:r>
                      <w:r w:rsidRPr="00525283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2</w:t>
                      </w:r>
                      <w:r w:rsidRPr="000F4131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Pr="00525283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06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р</w:t>
                      </w:r>
                      <w:r w:rsidR="00D3342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3</w:t>
                      </w:r>
                    </w:p>
                    <w:p w14:paraId="724CC566" w14:textId="77777777" w:rsidR="00541461" w:rsidRPr="00737355" w:rsidRDefault="00541461" w:rsidP="00541461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‘’’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_</w:t>
                      </w:r>
                    </w:p>
                    <w:p w14:paraId="063DD8C3" w14:textId="77777777" w:rsidR="00541461" w:rsidRPr="00552DF5" w:rsidRDefault="00541461" w:rsidP="00541461"/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p w14:paraId="0DB16A50" w14:textId="77777777" w:rsidR="002A3ADA" w:rsidRPr="00552DF5" w:rsidRDefault="002A3ADA" w:rsidP="00AF37CB"/>
                  </w:txbxContent>
                </v:textbox>
              </v:rect>
              <v:line id="Line 44" o:spid="_x0000_s1069" style="position:absolute;visibility:visible;mso-wrap-style:square" from="1154,15027" to="11625,15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group id="Group 49" o:spid="_x0000_s1074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<v:textbox inset="0,0,0,0">
                    <w:txbxContent>
                      <w:p w14:paraId="709C34B9" w14:textId="77777777" w:rsidR="002A3ADA" w:rsidRPr="00C93D82" w:rsidRDefault="002A3ADA" w:rsidP="00AF37CB">
                        <w:pPr>
                          <w:pStyle w:val="a8"/>
                          <w:rPr>
                            <w:rFonts w:ascii="Journal" w:hAnsi="Journal"/>
                            <w:noProof/>
                            <w:sz w:val="20"/>
                          </w:rPr>
                        </w:pPr>
                        <w:r w:rsidRPr="00C93D82">
                          <w:rPr>
                            <w:noProof/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noProof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A67195A" w14:textId="77777777" w:rsidR="00DE3F47" w:rsidRPr="00CB2BE9" w:rsidRDefault="00541461" w:rsidP="009F166D">
                        <w:pPr>
                          <w:jc w:val="center"/>
                          <w:rPr>
                            <w:i/>
                            <w:sz w:val="22"/>
                            <w:szCs w:val="20"/>
                          </w:rPr>
                        </w:pPr>
                        <w:r>
                          <w:rPr>
                            <w:i/>
                            <w:sz w:val="20"/>
                            <w:szCs w:val="20"/>
                          </w:rPr>
                          <w:t>Мазурова І. В.</w:t>
                        </w:r>
                      </w:p>
                      <w:p w14:paraId="30443882" w14:textId="77777777" w:rsidR="002A3ADA" w:rsidRPr="00DE3F47" w:rsidRDefault="00DE3F47" w:rsidP="009F166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DD870E6" w14:textId="77777777" w:rsidR="002A3ADA" w:rsidRPr="008A69C3" w:rsidRDefault="002A3ADA" w:rsidP="00AF37CB">
                        <w:pPr>
                          <w:pStyle w:val="a8"/>
                          <w:rPr>
                            <w:noProof/>
                            <w:sz w:val="20"/>
                            <w:lang w:val="ru-RU"/>
                          </w:rPr>
                        </w:pPr>
                        <w:r w:rsidRPr="008A69C3">
                          <w:rPr>
                            <w:noProof/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    <v:textbox inset="0,0,0,0">
                    <w:txbxContent>
                      <w:p w14:paraId="7B374E42" w14:textId="77777777" w:rsidR="002A3ADA" w:rsidRDefault="00541461" w:rsidP="009F166D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sz w:val="20"/>
                            <w:szCs w:val="20"/>
                          </w:rPr>
                          <w:t>Желізко</w:t>
                        </w:r>
                        <w:proofErr w:type="spellEnd"/>
                        <w:r>
                          <w:rPr>
                            <w:i/>
                            <w:sz w:val="20"/>
                            <w:szCs w:val="20"/>
                          </w:rPr>
                          <w:t xml:space="preserve"> В. В.</w:t>
                        </w:r>
                      </w:p>
                      <w:p w14:paraId="13C2238E" w14:textId="77777777" w:rsidR="00541461" w:rsidRPr="0005198B" w:rsidRDefault="00541461" w:rsidP="009F166D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    <v:textbox inset="0,0,0,0">
                    <w:txbxContent>
                      <w:p w14:paraId="758C25E1" w14:textId="77777777" w:rsidR="002A3ADA" w:rsidRPr="00C93D82" w:rsidRDefault="002A3ADA" w:rsidP="00AF37CB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459C8F18" w14:textId="77777777" w:rsidR="002A3ADA" w:rsidRPr="00E00BAC" w:rsidRDefault="002A3ADA" w:rsidP="00AF37CB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  <v:textbox inset="0,0,0,0">
                    <w:txbxContent>
                      <w:p w14:paraId="4F2814E3" w14:textId="77777777" w:rsidR="002A3ADA" w:rsidRPr="00C93D82" w:rsidRDefault="002A3ADA" w:rsidP="00AF37CB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C5F98B4" w14:textId="77777777" w:rsidR="002A3ADA" w:rsidRPr="00E00BAC" w:rsidRDefault="002A3ADA" w:rsidP="00AF37CB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22345E7B" w14:textId="77777777" w:rsidR="002A3ADA" w:rsidRPr="001439B3" w:rsidRDefault="002A3ADA" w:rsidP="00AF37CB">
                        <w:pPr>
                          <w:pStyle w:val="a8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t xml:space="preserve"> Затверд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3E3C58AD" w14:textId="77777777" w:rsidR="002A3ADA" w:rsidRPr="005D44B3" w:rsidRDefault="002A3ADA" w:rsidP="00AF37CB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rect id="Rectangle 65" o:spid="_x0000_s1090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    <v:textbox inset="0,0,0,0">
                  <w:txbxContent>
                    <w:p w14:paraId="492E77D0" w14:textId="77777777" w:rsidR="002A3ADA" w:rsidRPr="00153DEC" w:rsidRDefault="002A3ADA" w:rsidP="00AF37CB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153D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6B7364A" w14:textId="77777777" w:rsidR="002A3ADA" w:rsidRPr="00C0477F" w:rsidRDefault="002A3ADA" w:rsidP="00AF37CB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0DAA728D" w14:textId="77777777" w:rsidR="002A3ADA" w:rsidRDefault="002A3ADA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    <v:textbox inset="0,0,0,0">
                  <w:txbxContent>
                    <w:p w14:paraId="1DB8AA3E" w14:textId="77777777" w:rsidR="002A3ADA" w:rsidRPr="00C93D82" w:rsidRDefault="002A3ADA" w:rsidP="00AF37CB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    <v:textbox inset="0,0,0,0">
                  <w:txbxContent>
                    <w:p w14:paraId="3762EFFE" w14:textId="77777777" w:rsidR="002A3ADA" w:rsidRPr="00C93D82" w:rsidRDefault="002A3ADA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61140E3C" w14:textId="77777777" w:rsidR="002A3ADA" w:rsidRPr="00BD4404" w:rsidRDefault="00541461" w:rsidP="00AF37CB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 xml:space="preserve"> NUMPAGES   \* MERGEFORMAT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</w:rPr>
                        <w:t>4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2B9A1ACA" w14:textId="77777777" w:rsidR="002A3ADA" w:rsidRPr="0046561B" w:rsidRDefault="002A3ADA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541461">
                        <w:rPr>
                          <w:sz w:val="32"/>
                          <w:szCs w:val="32"/>
                        </w:rPr>
                        <w:t>ВТк-25-1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C09"/>
    <w:multiLevelType w:val="hybridMultilevel"/>
    <w:tmpl w:val="6A6AD7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02E2D"/>
    <w:multiLevelType w:val="hybridMultilevel"/>
    <w:tmpl w:val="C016B2E6"/>
    <w:lvl w:ilvl="0" w:tplc="B672B3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40B49"/>
    <w:multiLevelType w:val="hybridMultilevel"/>
    <w:tmpl w:val="5BE01CEE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6BD7D01"/>
    <w:multiLevelType w:val="hybridMultilevel"/>
    <w:tmpl w:val="C5E2EF58"/>
    <w:lvl w:ilvl="0" w:tplc="E54C2034">
      <w:start w:val="1"/>
      <w:numFmt w:val="decimal"/>
      <w:lvlText w:val="%1."/>
      <w:lvlJc w:val="left"/>
      <w:pPr>
        <w:ind w:left="720" w:hanging="360"/>
      </w:pPr>
      <w:rPr>
        <w:rFonts w:cstheme="minorBidi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21DB0"/>
    <w:multiLevelType w:val="hybridMultilevel"/>
    <w:tmpl w:val="C0309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F1002"/>
    <w:multiLevelType w:val="hybridMultilevel"/>
    <w:tmpl w:val="149E6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F241F"/>
    <w:multiLevelType w:val="hybridMultilevel"/>
    <w:tmpl w:val="F25EBD9E"/>
    <w:lvl w:ilvl="0" w:tplc="0422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E5BD2"/>
    <w:multiLevelType w:val="hybridMultilevel"/>
    <w:tmpl w:val="42D42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80229"/>
    <w:multiLevelType w:val="hybridMultilevel"/>
    <w:tmpl w:val="94FAD74A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5F149E9"/>
    <w:multiLevelType w:val="multilevel"/>
    <w:tmpl w:val="F7A40F4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Theme="minorHAnsi" w:hAnsi="Times New Roman" w:cs="Times New Roman" w:hint="default"/>
        <w:b w:val="0"/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</w:abstractNum>
  <w:abstractNum w:abstractNumId="10" w15:restartNumberingAfterBreak="0">
    <w:nsid w:val="283E169A"/>
    <w:multiLevelType w:val="hybridMultilevel"/>
    <w:tmpl w:val="B298E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D36EE"/>
    <w:multiLevelType w:val="hybridMultilevel"/>
    <w:tmpl w:val="A350D9F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C7317"/>
    <w:multiLevelType w:val="hybridMultilevel"/>
    <w:tmpl w:val="3752CEBC"/>
    <w:lvl w:ilvl="0" w:tplc="867244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0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845B8"/>
    <w:multiLevelType w:val="hybridMultilevel"/>
    <w:tmpl w:val="3F7E4A80"/>
    <w:lvl w:ilvl="0" w:tplc="70F27BC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C69A1"/>
    <w:multiLevelType w:val="hybridMultilevel"/>
    <w:tmpl w:val="136A1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D32AA"/>
    <w:multiLevelType w:val="hybridMultilevel"/>
    <w:tmpl w:val="A942F5F4"/>
    <w:lvl w:ilvl="0" w:tplc="E320E10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659334B"/>
    <w:multiLevelType w:val="hybridMultilevel"/>
    <w:tmpl w:val="BA7E18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82F9C"/>
    <w:multiLevelType w:val="hybridMultilevel"/>
    <w:tmpl w:val="D990F5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6737BC"/>
    <w:multiLevelType w:val="multilevel"/>
    <w:tmpl w:val="C86EE2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sz w:val="3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 w:val="0"/>
        <w:sz w:val="32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  <w:b w:val="0"/>
        <w:sz w:val="32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 w:val="0"/>
        <w:sz w:val="32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b w:val="0"/>
        <w:sz w:val="32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  <w:b w:val="0"/>
        <w:sz w:val="32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  <w:b w:val="0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b w:val="0"/>
        <w:sz w:val="32"/>
      </w:rPr>
    </w:lvl>
  </w:abstractNum>
  <w:abstractNum w:abstractNumId="19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E646A"/>
    <w:multiLevelType w:val="hybridMultilevel"/>
    <w:tmpl w:val="177E79EA"/>
    <w:lvl w:ilvl="0" w:tplc="C5665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992DF5"/>
    <w:multiLevelType w:val="hybridMultilevel"/>
    <w:tmpl w:val="7938C7A8"/>
    <w:lvl w:ilvl="0" w:tplc="A920B716">
      <w:start w:val="1"/>
      <w:numFmt w:val="bullet"/>
      <w:lvlText w:val="-"/>
      <w:lvlJc w:val="left"/>
      <w:pPr>
        <w:ind w:left="720" w:hanging="360"/>
      </w:pPr>
      <w:rPr>
        <w:rFonts w:ascii="Times New Roman" w:eastAsia="Helvetica-Bold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24DCA"/>
    <w:multiLevelType w:val="hybridMultilevel"/>
    <w:tmpl w:val="7848C81A"/>
    <w:lvl w:ilvl="0" w:tplc="3CB09CF8">
      <w:start w:val="2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317D1E"/>
    <w:multiLevelType w:val="hybridMultilevel"/>
    <w:tmpl w:val="5498A7F6"/>
    <w:lvl w:ilvl="0" w:tplc="24ECC74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677AAF"/>
    <w:multiLevelType w:val="hybridMultilevel"/>
    <w:tmpl w:val="77C065D6"/>
    <w:lvl w:ilvl="0" w:tplc="1EE819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481"/>
    <w:multiLevelType w:val="hybridMultilevel"/>
    <w:tmpl w:val="D5EA34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630F4B"/>
    <w:multiLevelType w:val="hybridMultilevel"/>
    <w:tmpl w:val="B3A2D1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287155"/>
    <w:multiLevelType w:val="hybridMultilevel"/>
    <w:tmpl w:val="ACCC8C44"/>
    <w:lvl w:ilvl="0" w:tplc="6B44734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7CC53AC"/>
    <w:multiLevelType w:val="hybridMultilevel"/>
    <w:tmpl w:val="6EC4AF16"/>
    <w:lvl w:ilvl="0" w:tplc="E320E1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E13B8"/>
    <w:multiLevelType w:val="hybridMultilevel"/>
    <w:tmpl w:val="3BDCE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43321"/>
    <w:multiLevelType w:val="hybridMultilevel"/>
    <w:tmpl w:val="019E773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494257"/>
    <w:multiLevelType w:val="hybridMultilevel"/>
    <w:tmpl w:val="9490E9E4"/>
    <w:lvl w:ilvl="0" w:tplc="0422000F">
      <w:start w:val="1"/>
      <w:numFmt w:val="decimal"/>
      <w:lvlText w:val="%1."/>
      <w:lvlJc w:val="left"/>
      <w:pPr>
        <w:ind w:left="927" w:hanging="360"/>
      </w:p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9C83E30"/>
    <w:multiLevelType w:val="hybridMultilevel"/>
    <w:tmpl w:val="99E215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502872"/>
    <w:multiLevelType w:val="hybridMultilevel"/>
    <w:tmpl w:val="D5DE3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29"/>
  </w:num>
  <w:num w:numId="4">
    <w:abstractNumId w:val="5"/>
  </w:num>
  <w:num w:numId="5">
    <w:abstractNumId w:val="28"/>
  </w:num>
  <w:num w:numId="6">
    <w:abstractNumId w:val="21"/>
  </w:num>
  <w:num w:numId="7">
    <w:abstractNumId w:val="27"/>
  </w:num>
  <w:num w:numId="8">
    <w:abstractNumId w:val="18"/>
  </w:num>
  <w:num w:numId="9">
    <w:abstractNumId w:val="9"/>
  </w:num>
  <w:num w:numId="10">
    <w:abstractNumId w:val="30"/>
  </w:num>
  <w:num w:numId="11">
    <w:abstractNumId w:val="8"/>
  </w:num>
  <w:num w:numId="12">
    <w:abstractNumId w:val="17"/>
  </w:num>
  <w:num w:numId="13">
    <w:abstractNumId w:val="31"/>
  </w:num>
  <w:num w:numId="14">
    <w:abstractNumId w:val="2"/>
  </w:num>
  <w:num w:numId="15">
    <w:abstractNumId w:val="25"/>
  </w:num>
  <w:num w:numId="16">
    <w:abstractNumId w:val="26"/>
  </w:num>
  <w:num w:numId="17">
    <w:abstractNumId w:val="16"/>
  </w:num>
  <w:num w:numId="18">
    <w:abstractNumId w:val="22"/>
  </w:num>
  <w:num w:numId="19">
    <w:abstractNumId w:val="20"/>
  </w:num>
  <w:num w:numId="20">
    <w:abstractNumId w:val="32"/>
  </w:num>
  <w:num w:numId="21">
    <w:abstractNumId w:val="13"/>
  </w:num>
  <w:num w:numId="22">
    <w:abstractNumId w:val="23"/>
  </w:num>
  <w:num w:numId="23">
    <w:abstractNumId w:val="24"/>
  </w:num>
  <w:num w:numId="24">
    <w:abstractNumId w:val="12"/>
  </w:num>
  <w:num w:numId="25">
    <w:abstractNumId w:val="11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</w:num>
  <w:num w:numId="28">
    <w:abstractNumId w:val="6"/>
  </w:num>
  <w:num w:numId="29">
    <w:abstractNumId w:val="0"/>
  </w:num>
  <w:num w:numId="30">
    <w:abstractNumId w:val="14"/>
  </w:num>
  <w:num w:numId="31">
    <w:abstractNumId w:val="1"/>
  </w:num>
  <w:num w:numId="32">
    <w:abstractNumId w:val="4"/>
  </w:num>
  <w:num w:numId="33">
    <w:abstractNumId w:val="33"/>
  </w:num>
  <w:num w:numId="34">
    <w:abstractNumId w:val="10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42C"/>
    <w:rsid w:val="00004FB6"/>
    <w:rsid w:val="000110F5"/>
    <w:rsid w:val="0001178D"/>
    <w:rsid w:val="000173B4"/>
    <w:rsid w:val="00030194"/>
    <w:rsid w:val="00032FF7"/>
    <w:rsid w:val="0003538D"/>
    <w:rsid w:val="000421D1"/>
    <w:rsid w:val="00042479"/>
    <w:rsid w:val="0005198B"/>
    <w:rsid w:val="00053937"/>
    <w:rsid w:val="00054BA2"/>
    <w:rsid w:val="00057E44"/>
    <w:rsid w:val="000616E3"/>
    <w:rsid w:val="00062BC6"/>
    <w:rsid w:val="000666AF"/>
    <w:rsid w:val="00072884"/>
    <w:rsid w:val="00074D62"/>
    <w:rsid w:val="00076516"/>
    <w:rsid w:val="0008063A"/>
    <w:rsid w:val="00081D68"/>
    <w:rsid w:val="0008255F"/>
    <w:rsid w:val="00085652"/>
    <w:rsid w:val="000A35E1"/>
    <w:rsid w:val="000B3ACC"/>
    <w:rsid w:val="000B4C8A"/>
    <w:rsid w:val="000C42DF"/>
    <w:rsid w:val="000C4FB3"/>
    <w:rsid w:val="000D1EA8"/>
    <w:rsid w:val="000D69EC"/>
    <w:rsid w:val="000E3336"/>
    <w:rsid w:val="000E6A3A"/>
    <w:rsid w:val="000E743A"/>
    <w:rsid w:val="000E7562"/>
    <w:rsid w:val="000F2785"/>
    <w:rsid w:val="000F4EAC"/>
    <w:rsid w:val="00105ED6"/>
    <w:rsid w:val="001076C9"/>
    <w:rsid w:val="001109C2"/>
    <w:rsid w:val="00115BC8"/>
    <w:rsid w:val="0011650F"/>
    <w:rsid w:val="00117A76"/>
    <w:rsid w:val="001225AC"/>
    <w:rsid w:val="00122EB8"/>
    <w:rsid w:val="00124D5F"/>
    <w:rsid w:val="00136725"/>
    <w:rsid w:val="00153DEC"/>
    <w:rsid w:val="00162987"/>
    <w:rsid w:val="00171309"/>
    <w:rsid w:val="00171F07"/>
    <w:rsid w:val="0017478E"/>
    <w:rsid w:val="00174E2C"/>
    <w:rsid w:val="00183775"/>
    <w:rsid w:val="00184CF0"/>
    <w:rsid w:val="00195147"/>
    <w:rsid w:val="00196873"/>
    <w:rsid w:val="001A65E6"/>
    <w:rsid w:val="001B2F0C"/>
    <w:rsid w:val="001C303B"/>
    <w:rsid w:val="001C45AD"/>
    <w:rsid w:val="001D03BB"/>
    <w:rsid w:val="001D5574"/>
    <w:rsid w:val="001E46C3"/>
    <w:rsid w:val="001E734C"/>
    <w:rsid w:val="001F40FC"/>
    <w:rsid w:val="001F4297"/>
    <w:rsid w:val="0020148A"/>
    <w:rsid w:val="00203327"/>
    <w:rsid w:val="002069F8"/>
    <w:rsid w:val="00214195"/>
    <w:rsid w:val="0021517F"/>
    <w:rsid w:val="00215952"/>
    <w:rsid w:val="00220B21"/>
    <w:rsid w:val="00221195"/>
    <w:rsid w:val="002265E4"/>
    <w:rsid w:val="0023170F"/>
    <w:rsid w:val="00236495"/>
    <w:rsid w:val="00250C61"/>
    <w:rsid w:val="00252548"/>
    <w:rsid w:val="00255159"/>
    <w:rsid w:val="002570AE"/>
    <w:rsid w:val="00260F6C"/>
    <w:rsid w:val="00277A00"/>
    <w:rsid w:val="00282134"/>
    <w:rsid w:val="002867B7"/>
    <w:rsid w:val="00286850"/>
    <w:rsid w:val="002879EB"/>
    <w:rsid w:val="00293384"/>
    <w:rsid w:val="002A3ADA"/>
    <w:rsid w:val="002B3E6D"/>
    <w:rsid w:val="002B4E76"/>
    <w:rsid w:val="002B7E22"/>
    <w:rsid w:val="002D6213"/>
    <w:rsid w:val="002E153D"/>
    <w:rsid w:val="002E2DEC"/>
    <w:rsid w:val="002F02C6"/>
    <w:rsid w:val="002F407C"/>
    <w:rsid w:val="0030244B"/>
    <w:rsid w:val="00307D59"/>
    <w:rsid w:val="003100E5"/>
    <w:rsid w:val="00313818"/>
    <w:rsid w:val="003145DD"/>
    <w:rsid w:val="00316949"/>
    <w:rsid w:val="00320118"/>
    <w:rsid w:val="00323937"/>
    <w:rsid w:val="00324D69"/>
    <w:rsid w:val="003409D3"/>
    <w:rsid w:val="00352060"/>
    <w:rsid w:val="003523A2"/>
    <w:rsid w:val="00353171"/>
    <w:rsid w:val="003531C7"/>
    <w:rsid w:val="00355A16"/>
    <w:rsid w:val="00355D48"/>
    <w:rsid w:val="0036132C"/>
    <w:rsid w:val="00363117"/>
    <w:rsid w:val="003715E2"/>
    <w:rsid w:val="003719CD"/>
    <w:rsid w:val="00373D61"/>
    <w:rsid w:val="00375C82"/>
    <w:rsid w:val="00376B14"/>
    <w:rsid w:val="00384F59"/>
    <w:rsid w:val="003900B2"/>
    <w:rsid w:val="003902A2"/>
    <w:rsid w:val="003A44CE"/>
    <w:rsid w:val="003B75BC"/>
    <w:rsid w:val="003C1FBB"/>
    <w:rsid w:val="003C2A60"/>
    <w:rsid w:val="003D57B1"/>
    <w:rsid w:val="003E0243"/>
    <w:rsid w:val="003E242F"/>
    <w:rsid w:val="003F1FE9"/>
    <w:rsid w:val="003F3145"/>
    <w:rsid w:val="003F4B89"/>
    <w:rsid w:val="00400ADB"/>
    <w:rsid w:val="00405C66"/>
    <w:rsid w:val="00406AD7"/>
    <w:rsid w:val="00410D26"/>
    <w:rsid w:val="00411BC9"/>
    <w:rsid w:val="00411E4C"/>
    <w:rsid w:val="00415836"/>
    <w:rsid w:val="00420448"/>
    <w:rsid w:val="00422A03"/>
    <w:rsid w:val="004232B5"/>
    <w:rsid w:val="00425837"/>
    <w:rsid w:val="004271DA"/>
    <w:rsid w:val="00431B42"/>
    <w:rsid w:val="00433987"/>
    <w:rsid w:val="00441759"/>
    <w:rsid w:val="00442CFA"/>
    <w:rsid w:val="00443165"/>
    <w:rsid w:val="00477571"/>
    <w:rsid w:val="004814BF"/>
    <w:rsid w:val="0049081B"/>
    <w:rsid w:val="00490A50"/>
    <w:rsid w:val="00493CCB"/>
    <w:rsid w:val="004973F3"/>
    <w:rsid w:val="004A64DF"/>
    <w:rsid w:val="004A6508"/>
    <w:rsid w:val="004B1BD4"/>
    <w:rsid w:val="004C281D"/>
    <w:rsid w:val="004C3C96"/>
    <w:rsid w:val="004C45E3"/>
    <w:rsid w:val="004D19B3"/>
    <w:rsid w:val="004D39CC"/>
    <w:rsid w:val="004D74F9"/>
    <w:rsid w:val="004F1BF5"/>
    <w:rsid w:val="004F2D06"/>
    <w:rsid w:val="00503F3A"/>
    <w:rsid w:val="00507C94"/>
    <w:rsid w:val="0051405C"/>
    <w:rsid w:val="00517823"/>
    <w:rsid w:val="00522232"/>
    <w:rsid w:val="005363E3"/>
    <w:rsid w:val="00537625"/>
    <w:rsid w:val="00541461"/>
    <w:rsid w:val="005431EE"/>
    <w:rsid w:val="00544771"/>
    <w:rsid w:val="00546BDF"/>
    <w:rsid w:val="00547F9D"/>
    <w:rsid w:val="00554440"/>
    <w:rsid w:val="005551A4"/>
    <w:rsid w:val="00571FCE"/>
    <w:rsid w:val="0057289D"/>
    <w:rsid w:val="00573348"/>
    <w:rsid w:val="005746E4"/>
    <w:rsid w:val="00585CB7"/>
    <w:rsid w:val="00587899"/>
    <w:rsid w:val="005A2334"/>
    <w:rsid w:val="005B05CD"/>
    <w:rsid w:val="005C4BD8"/>
    <w:rsid w:val="005C59EE"/>
    <w:rsid w:val="005C7946"/>
    <w:rsid w:val="005D5CDB"/>
    <w:rsid w:val="005D6DAD"/>
    <w:rsid w:val="005E2E1F"/>
    <w:rsid w:val="005E515F"/>
    <w:rsid w:val="005E65FA"/>
    <w:rsid w:val="00602684"/>
    <w:rsid w:val="006103DB"/>
    <w:rsid w:val="006207F0"/>
    <w:rsid w:val="0062183A"/>
    <w:rsid w:val="006405C2"/>
    <w:rsid w:val="0064490F"/>
    <w:rsid w:val="00647937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E08"/>
    <w:rsid w:val="00686E48"/>
    <w:rsid w:val="00694D50"/>
    <w:rsid w:val="006A4855"/>
    <w:rsid w:val="006A64AC"/>
    <w:rsid w:val="006B083A"/>
    <w:rsid w:val="006B0B07"/>
    <w:rsid w:val="006B1AC6"/>
    <w:rsid w:val="006C3C26"/>
    <w:rsid w:val="006D2E83"/>
    <w:rsid w:val="006E5DBC"/>
    <w:rsid w:val="006F087D"/>
    <w:rsid w:val="006F56F1"/>
    <w:rsid w:val="00702C6E"/>
    <w:rsid w:val="007111BD"/>
    <w:rsid w:val="0071669E"/>
    <w:rsid w:val="00716812"/>
    <w:rsid w:val="007200C5"/>
    <w:rsid w:val="007424AB"/>
    <w:rsid w:val="0075016B"/>
    <w:rsid w:val="00751A99"/>
    <w:rsid w:val="00764447"/>
    <w:rsid w:val="00764F3A"/>
    <w:rsid w:val="00765EC2"/>
    <w:rsid w:val="007674A6"/>
    <w:rsid w:val="00771F92"/>
    <w:rsid w:val="00772EF9"/>
    <w:rsid w:val="007773AD"/>
    <w:rsid w:val="007803F9"/>
    <w:rsid w:val="00782A8B"/>
    <w:rsid w:val="00785A19"/>
    <w:rsid w:val="007923A5"/>
    <w:rsid w:val="00793CEB"/>
    <w:rsid w:val="007963DE"/>
    <w:rsid w:val="007A4B1D"/>
    <w:rsid w:val="007A5D45"/>
    <w:rsid w:val="007A61CA"/>
    <w:rsid w:val="007B3376"/>
    <w:rsid w:val="007C123B"/>
    <w:rsid w:val="007C7244"/>
    <w:rsid w:val="007D4B44"/>
    <w:rsid w:val="007D6E24"/>
    <w:rsid w:val="007E1F72"/>
    <w:rsid w:val="0080243E"/>
    <w:rsid w:val="00806F0B"/>
    <w:rsid w:val="008077FA"/>
    <w:rsid w:val="00811537"/>
    <w:rsid w:val="00820C96"/>
    <w:rsid w:val="00820F27"/>
    <w:rsid w:val="00823CC5"/>
    <w:rsid w:val="00844E8E"/>
    <w:rsid w:val="00845AB3"/>
    <w:rsid w:val="0085067E"/>
    <w:rsid w:val="008530F6"/>
    <w:rsid w:val="00855392"/>
    <w:rsid w:val="00864BBF"/>
    <w:rsid w:val="0088505F"/>
    <w:rsid w:val="00893402"/>
    <w:rsid w:val="008A1F49"/>
    <w:rsid w:val="008A492E"/>
    <w:rsid w:val="008A69C3"/>
    <w:rsid w:val="008A7BFF"/>
    <w:rsid w:val="008B1294"/>
    <w:rsid w:val="008B2180"/>
    <w:rsid w:val="008B2F3F"/>
    <w:rsid w:val="008B5F77"/>
    <w:rsid w:val="008B7711"/>
    <w:rsid w:val="008B7FC4"/>
    <w:rsid w:val="008D7F1C"/>
    <w:rsid w:val="008E2042"/>
    <w:rsid w:val="008E6DA3"/>
    <w:rsid w:val="008F1800"/>
    <w:rsid w:val="008F19DF"/>
    <w:rsid w:val="008F19F3"/>
    <w:rsid w:val="008F5453"/>
    <w:rsid w:val="008F7DE7"/>
    <w:rsid w:val="00913B5F"/>
    <w:rsid w:val="0091576A"/>
    <w:rsid w:val="009223CA"/>
    <w:rsid w:val="0093134C"/>
    <w:rsid w:val="009503ED"/>
    <w:rsid w:val="0095098E"/>
    <w:rsid w:val="009600E5"/>
    <w:rsid w:val="00970F9A"/>
    <w:rsid w:val="00981D90"/>
    <w:rsid w:val="009821C5"/>
    <w:rsid w:val="00991065"/>
    <w:rsid w:val="00992FD5"/>
    <w:rsid w:val="009A0BE2"/>
    <w:rsid w:val="009A19AF"/>
    <w:rsid w:val="009A2495"/>
    <w:rsid w:val="009A3589"/>
    <w:rsid w:val="009A643F"/>
    <w:rsid w:val="009C4546"/>
    <w:rsid w:val="009C5676"/>
    <w:rsid w:val="009C5C0B"/>
    <w:rsid w:val="009D40D0"/>
    <w:rsid w:val="009D7CB4"/>
    <w:rsid w:val="009E1652"/>
    <w:rsid w:val="009E27E5"/>
    <w:rsid w:val="009E2C93"/>
    <w:rsid w:val="009E72CB"/>
    <w:rsid w:val="009F166D"/>
    <w:rsid w:val="009F3DEA"/>
    <w:rsid w:val="00A122C0"/>
    <w:rsid w:val="00A27B3B"/>
    <w:rsid w:val="00A432A0"/>
    <w:rsid w:val="00A4509D"/>
    <w:rsid w:val="00A46A69"/>
    <w:rsid w:val="00A512EC"/>
    <w:rsid w:val="00A51345"/>
    <w:rsid w:val="00A52DA3"/>
    <w:rsid w:val="00A54D14"/>
    <w:rsid w:val="00A56439"/>
    <w:rsid w:val="00A9251F"/>
    <w:rsid w:val="00A95570"/>
    <w:rsid w:val="00A95CCD"/>
    <w:rsid w:val="00AA688C"/>
    <w:rsid w:val="00AB3056"/>
    <w:rsid w:val="00AB35F6"/>
    <w:rsid w:val="00AD0D26"/>
    <w:rsid w:val="00AF147E"/>
    <w:rsid w:val="00AF37CB"/>
    <w:rsid w:val="00AF5210"/>
    <w:rsid w:val="00B05735"/>
    <w:rsid w:val="00B05E18"/>
    <w:rsid w:val="00B063CB"/>
    <w:rsid w:val="00B0786A"/>
    <w:rsid w:val="00B10ED8"/>
    <w:rsid w:val="00B13CBD"/>
    <w:rsid w:val="00B13CCC"/>
    <w:rsid w:val="00B14759"/>
    <w:rsid w:val="00B151F2"/>
    <w:rsid w:val="00B20544"/>
    <w:rsid w:val="00B347FC"/>
    <w:rsid w:val="00B43B23"/>
    <w:rsid w:val="00B51653"/>
    <w:rsid w:val="00B772E6"/>
    <w:rsid w:val="00B822DC"/>
    <w:rsid w:val="00B85251"/>
    <w:rsid w:val="00B94349"/>
    <w:rsid w:val="00B95B02"/>
    <w:rsid w:val="00B96B47"/>
    <w:rsid w:val="00B97449"/>
    <w:rsid w:val="00BA6F5F"/>
    <w:rsid w:val="00BA71EC"/>
    <w:rsid w:val="00BA77EA"/>
    <w:rsid w:val="00BB76E7"/>
    <w:rsid w:val="00BD4404"/>
    <w:rsid w:val="00BD5E95"/>
    <w:rsid w:val="00BE42B6"/>
    <w:rsid w:val="00BE5A08"/>
    <w:rsid w:val="00BF7791"/>
    <w:rsid w:val="00C00D8A"/>
    <w:rsid w:val="00C13B71"/>
    <w:rsid w:val="00C15555"/>
    <w:rsid w:val="00C24159"/>
    <w:rsid w:val="00C27938"/>
    <w:rsid w:val="00C37AD1"/>
    <w:rsid w:val="00C60C84"/>
    <w:rsid w:val="00C76028"/>
    <w:rsid w:val="00C83FA8"/>
    <w:rsid w:val="00C84381"/>
    <w:rsid w:val="00C86CDF"/>
    <w:rsid w:val="00C90859"/>
    <w:rsid w:val="00C92E63"/>
    <w:rsid w:val="00CA5EEC"/>
    <w:rsid w:val="00CB05E6"/>
    <w:rsid w:val="00CB2BE9"/>
    <w:rsid w:val="00CB3ADA"/>
    <w:rsid w:val="00CC6022"/>
    <w:rsid w:val="00CD2928"/>
    <w:rsid w:val="00CE352E"/>
    <w:rsid w:val="00CE37AC"/>
    <w:rsid w:val="00CE4C75"/>
    <w:rsid w:val="00CE58F8"/>
    <w:rsid w:val="00CE6894"/>
    <w:rsid w:val="00CF214F"/>
    <w:rsid w:val="00CF37F9"/>
    <w:rsid w:val="00CF4FCC"/>
    <w:rsid w:val="00D02104"/>
    <w:rsid w:val="00D03DC3"/>
    <w:rsid w:val="00D100F7"/>
    <w:rsid w:val="00D11382"/>
    <w:rsid w:val="00D12329"/>
    <w:rsid w:val="00D125A0"/>
    <w:rsid w:val="00D149B6"/>
    <w:rsid w:val="00D2282D"/>
    <w:rsid w:val="00D319B9"/>
    <w:rsid w:val="00D3342C"/>
    <w:rsid w:val="00D3427D"/>
    <w:rsid w:val="00D40F63"/>
    <w:rsid w:val="00D44A76"/>
    <w:rsid w:val="00D46409"/>
    <w:rsid w:val="00D519B5"/>
    <w:rsid w:val="00D5416F"/>
    <w:rsid w:val="00D57940"/>
    <w:rsid w:val="00D624B1"/>
    <w:rsid w:val="00D72D4B"/>
    <w:rsid w:val="00D81E8B"/>
    <w:rsid w:val="00D8279D"/>
    <w:rsid w:val="00D94623"/>
    <w:rsid w:val="00DA3866"/>
    <w:rsid w:val="00DC335F"/>
    <w:rsid w:val="00DD26EF"/>
    <w:rsid w:val="00DD30FC"/>
    <w:rsid w:val="00DE101C"/>
    <w:rsid w:val="00DE3F47"/>
    <w:rsid w:val="00DE4D78"/>
    <w:rsid w:val="00DF10CD"/>
    <w:rsid w:val="00DF167B"/>
    <w:rsid w:val="00DF23AD"/>
    <w:rsid w:val="00DF64C6"/>
    <w:rsid w:val="00DF763E"/>
    <w:rsid w:val="00DF7B31"/>
    <w:rsid w:val="00E054CF"/>
    <w:rsid w:val="00E108B7"/>
    <w:rsid w:val="00E1311C"/>
    <w:rsid w:val="00E15AC2"/>
    <w:rsid w:val="00E231E7"/>
    <w:rsid w:val="00E30D20"/>
    <w:rsid w:val="00E34699"/>
    <w:rsid w:val="00E34C38"/>
    <w:rsid w:val="00E35EC3"/>
    <w:rsid w:val="00E36D1F"/>
    <w:rsid w:val="00E37DD5"/>
    <w:rsid w:val="00E403FB"/>
    <w:rsid w:val="00E61EBD"/>
    <w:rsid w:val="00E628A4"/>
    <w:rsid w:val="00E71607"/>
    <w:rsid w:val="00E73EA3"/>
    <w:rsid w:val="00E743C0"/>
    <w:rsid w:val="00E74DCC"/>
    <w:rsid w:val="00E77D5B"/>
    <w:rsid w:val="00E870CE"/>
    <w:rsid w:val="00E954CC"/>
    <w:rsid w:val="00EA3635"/>
    <w:rsid w:val="00EB2C99"/>
    <w:rsid w:val="00EB7500"/>
    <w:rsid w:val="00ED1834"/>
    <w:rsid w:val="00ED22B6"/>
    <w:rsid w:val="00ED466F"/>
    <w:rsid w:val="00ED4D38"/>
    <w:rsid w:val="00ED6AF7"/>
    <w:rsid w:val="00EF3F7B"/>
    <w:rsid w:val="00F01581"/>
    <w:rsid w:val="00F0528B"/>
    <w:rsid w:val="00F152CF"/>
    <w:rsid w:val="00F227A7"/>
    <w:rsid w:val="00F3420C"/>
    <w:rsid w:val="00F417EE"/>
    <w:rsid w:val="00F4737B"/>
    <w:rsid w:val="00F75517"/>
    <w:rsid w:val="00F76354"/>
    <w:rsid w:val="00F80A4B"/>
    <w:rsid w:val="00F83A48"/>
    <w:rsid w:val="00F83D6F"/>
    <w:rsid w:val="00F8659B"/>
    <w:rsid w:val="00F90D9F"/>
    <w:rsid w:val="00FC1DAB"/>
    <w:rsid w:val="00FC1F04"/>
    <w:rsid w:val="00FC28AA"/>
    <w:rsid w:val="00FC29AB"/>
    <w:rsid w:val="00FC2BD6"/>
    <w:rsid w:val="00FD10E2"/>
    <w:rsid w:val="00FD49BF"/>
    <w:rsid w:val="00FD661B"/>
    <w:rsid w:val="00FD7357"/>
    <w:rsid w:val="00FF57AA"/>
    <w:rsid w:val="00FF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076DC"/>
  <w15:docId w15:val="{D8CBCAEF-98B4-4BD4-BC14-D5470139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03B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Stile">
    <w:name w:val="MyStile"/>
    <w:basedOn w:val="a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a0"/>
    <w:link w:val="MyStile"/>
    <w:rsid w:val="0028685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caption"/>
    <w:basedOn w:val="a"/>
    <w:next w:val="a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86850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a6">
    <w:name w:val="header"/>
    <w:basedOn w:val="a"/>
    <w:link w:val="a7"/>
    <w:semiHidden/>
    <w:rsid w:val="006103DB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a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9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aa">
    <w:name w:val="Balloon Text"/>
    <w:basedOn w:val="a"/>
    <w:link w:val="ab"/>
    <w:unhideWhenUsed/>
    <w:rsid w:val="006103DB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rsid w:val="006103DB"/>
    <w:rPr>
      <w:rFonts w:ascii="Tahoma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ad">
    <w:name w:val="Hyperlink"/>
    <w:basedOn w:val="a0"/>
    <w:uiPriority w:val="99"/>
    <w:unhideWhenUsed/>
    <w:rsid w:val="00855392"/>
    <w:rPr>
      <w:color w:val="0563C1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Курсова 1"/>
    <w:basedOn w:val="a"/>
    <w:link w:val="12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2">
    <w:name w:val="Курсова 1 Знак"/>
    <w:link w:val="1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af0">
    <w:name w:val="Placeholder Text"/>
    <w:basedOn w:val="a0"/>
    <w:uiPriority w:val="99"/>
    <w:semiHidden/>
    <w:rsid w:val="008A7BFF"/>
    <w:rPr>
      <w:color w:val="808080"/>
    </w:rPr>
  </w:style>
  <w:style w:type="table" w:styleId="af1">
    <w:name w:val="Table Grid"/>
    <w:basedOn w:val="a1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E743C0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743C0"/>
    <w:rPr>
      <w:rFonts w:ascii="Consolas" w:hAnsi="Consolas" w:cs="Times New Roman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oron_PC\Documents\&#1053;&#1072;&#1089;&#1090;&#1088;&#1086;&#1102;&#1074;&#1072;&#1085;&#1110;%20&#1096;&#1072;&#1073;&#1083;&#1086;&#1085;&#1080;%20Office\&#1056;&#1072;&#1084;&#1082;&#1072;%20Python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4278A-3B78-4A95-B5FE-6E6DC8293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 Python</Template>
  <TotalTime>86</TotalTime>
  <Pages>7</Pages>
  <Words>3975</Words>
  <Characters>2267</Characters>
  <Application>Microsoft Office Word</Application>
  <DocSecurity>0</DocSecurity>
  <Lines>18</Lines>
  <Paragraphs>12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Ірина Мазурова</dc:creator>
  <cp:keywords/>
  <dc:description/>
  <cp:lastModifiedBy>Ірина Мазурова</cp:lastModifiedBy>
  <cp:revision>35</cp:revision>
  <cp:lastPrinted>2017-11-06T17:07:00Z</cp:lastPrinted>
  <dcterms:created xsi:type="dcterms:W3CDTF">2025-12-20T23:01:00Z</dcterms:created>
  <dcterms:modified xsi:type="dcterms:W3CDTF">2025-12-21T02:46:00Z</dcterms:modified>
</cp:coreProperties>
</file>